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79B3" w:rsidRDefault="00670B3F" w:rsidP="00AA5434">
      <w:pPr>
        <w:pStyle w:val="StyleTitleBoldText2"/>
      </w:pPr>
      <w:r>
        <w:t>Detailed</w:t>
      </w:r>
      <w:r w:rsidR="00321837">
        <w:t xml:space="preserve"> Design</w:t>
      </w:r>
    </w:p>
    <w:p w:rsidR="00317033" w:rsidRPr="00AA5434" w:rsidRDefault="00321837" w:rsidP="00321837">
      <w:pPr>
        <w:pStyle w:val="Subtitle"/>
      </w:pPr>
      <w:r>
        <w:t xml:space="preserve">Control Your Figures </w:t>
      </w:r>
      <w:r w:rsidR="00371409" w:rsidRPr="00AA5434">
        <w:t>Recipe</w:t>
      </w:r>
      <w:r w:rsidR="00EF62AC" w:rsidRPr="00AA5434">
        <w:t xml:space="preserve"> Nutrition</w:t>
      </w:r>
      <w:r w:rsidR="00371409" w:rsidRPr="00AA5434">
        <w:t xml:space="preserve"> </w:t>
      </w:r>
      <w:r w:rsidR="00AA5434" w:rsidRPr="00AA5434">
        <w:t xml:space="preserve">Facts </w:t>
      </w:r>
      <w:r>
        <w:t>Web Application</w:t>
      </w:r>
    </w:p>
    <w:p w:rsidR="00B012EF" w:rsidRPr="00B012EF" w:rsidRDefault="00B012EF" w:rsidP="00B012EF"/>
    <w:p w:rsidR="00C61303" w:rsidRPr="00790DAE" w:rsidRDefault="00B869F5" w:rsidP="00790DAE">
      <w:pPr>
        <w:pStyle w:val="Heading1"/>
      </w:pPr>
      <w:r w:rsidRPr="00790DAE">
        <w:t>Overview</w:t>
      </w:r>
    </w:p>
    <w:p w:rsidR="008756C6" w:rsidRDefault="00321837" w:rsidP="00F06387">
      <w:r>
        <w:t xml:space="preserve">Included in this document is: </w:t>
      </w:r>
      <w:r w:rsidR="00B1596A">
        <w:t xml:space="preserve">User Flowchart, </w:t>
      </w:r>
      <w:r>
        <w:t xml:space="preserve">Wireframe Diagram, </w:t>
      </w:r>
      <w:r w:rsidR="00B1596A">
        <w:t xml:space="preserve">UML Diagram, </w:t>
      </w:r>
      <w:r>
        <w:t xml:space="preserve">and </w:t>
      </w:r>
      <w:r w:rsidR="00FC51C5">
        <w:t>P</w:t>
      </w:r>
      <w:r>
        <w:t>seudocode.</w:t>
      </w:r>
    </w:p>
    <w:p w:rsidR="00B54653" w:rsidRDefault="00321837" w:rsidP="00B54653">
      <w:pPr>
        <w:pStyle w:val="Heading1"/>
      </w:pPr>
      <w:r>
        <w:t>User Flowchart</w:t>
      </w:r>
    </w:p>
    <w:p w:rsidR="00B54653" w:rsidRDefault="00321837" w:rsidP="009A3DB3">
      <w:pPr>
        <w:pStyle w:val="Heading2"/>
      </w:pPr>
      <w:r>
        <w:t>The Flow</w:t>
      </w:r>
    </w:p>
    <w:p w:rsidR="0038390A" w:rsidRDefault="00321837" w:rsidP="00A5273A">
      <w:r w:rsidRPr="00321837">
        <w:t>The Flow</w:t>
      </w:r>
      <w:r w:rsidR="00BE41FF">
        <w:t>chart represents</w:t>
      </w:r>
      <w:r w:rsidR="00312467">
        <w:t xml:space="preserve"> the perspective from two points of view; first the member is represented, then </w:t>
      </w:r>
      <w:r w:rsidR="00306C31">
        <w:t>the guest is represented.</w:t>
      </w:r>
      <w:r w:rsidRPr="00321837">
        <w:t xml:space="preserve"> </w:t>
      </w:r>
      <w:r w:rsidR="00BE41FF">
        <w:t>The user does not have to have a membership to use it, but if they are a member, then the recipe entered</w:t>
      </w:r>
      <w:r w:rsidR="00306C31">
        <w:t xml:space="preserve"> can</w:t>
      </w:r>
      <w:r w:rsidR="00BE41FF">
        <w:t xml:space="preserve"> be saved to the</w:t>
      </w:r>
      <w:r w:rsidR="00FC51C5">
        <w:t>ir</w:t>
      </w:r>
      <w:r w:rsidR="00BE41FF">
        <w:t xml:space="preserve"> database.</w:t>
      </w:r>
      <w:r w:rsidRPr="00321837">
        <w:t xml:space="preserve"> </w:t>
      </w:r>
    </w:p>
    <w:p w:rsidR="00BE41FF" w:rsidRDefault="00BE41FF" w:rsidP="00BE41FF">
      <w:pPr>
        <w:pStyle w:val="NoSpacing"/>
        <w:rPr>
          <w:color w:val="FF0000"/>
        </w:rPr>
      </w:pPr>
    </w:p>
    <w:p w:rsidR="00BE41FF" w:rsidRDefault="00BE41FF" w:rsidP="00BE41FF">
      <w:pPr>
        <w:pStyle w:val="NoSpacing"/>
        <w:rPr>
          <w:color w:val="FF0000"/>
        </w:rPr>
      </w:pPr>
    </w:p>
    <w:p w:rsidR="00BE41FF" w:rsidRPr="00BE41FF" w:rsidRDefault="00BE41FF" w:rsidP="00BE41FF">
      <w:pPr>
        <w:pStyle w:val="NoSpacing"/>
        <w:rPr>
          <w:color w:val="FF0000"/>
        </w:rPr>
      </w:pPr>
    </w:p>
    <w:p w:rsidR="00D65FB5" w:rsidRDefault="00D65FB5">
      <w:r>
        <w:br w:type="page"/>
      </w:r>
    </w:p>
    <w:p w:rsidR="00D65FB5" w:rsidRPr="00306C31" w:rsidRDefault="00306C31" w:rsidP="00306C31">
      <w:pPr>
        <w:jc w:val="center"/>
      </w:pPr>
      <w:r>
        <w:lastRenderedPageBreak/>
        <w:t xml:space="preserve">    </w:t>
      </w:r>
      <w:r>
        <w:rPr>
          <w:noProof/>
        </w:rPr>
        <w:drawing>
          <wp:inline distT="0" distB="0" distL="0" distR="0">
            <wp:extent cx="5749925" cy="8229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-Application-Flow-Member-Fi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FB5">
        <w:br w:type="page"/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9900"/>
          <w:sz w:val="36"/>
          <w:szCs w:val="36"/>
        </w:rPr>
        <w:lastRenderedPageBreak/>
        <w:drawing>
          <wp:inline distT="0" distB="0" distL="0" distR="0">
            <wp:extent cx="4448175" cy="80773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-Application-Flow-Guest-Fin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262" cy="8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3A" w:rsidRPr="00790DAE" w:rsidRDefault="00A5273A" w:rsidP="00A5273A">
      <w:pPr>
        <w:pStyle w:val="Heading1"/>
      </w:pPr>
      <w:r>
        <w:lastRenderedPageBreak/>
        <w:t>Wireframe</w:t>
      </w:r>
    </w:p>
    <w:p w:rsidR="00A5273A" w:rsidRDefault="00A5273A" w:rsidP="00A5273A">
      <w:pPr>
        <w:pStyle w:val="Heading2"/>
      </w:pPr>
      <w:r w:rsidRPr="00B55627">
        <w:t>Summary</w:t>
      </w:r>
    </w:p>
    <w:p w:rsidR="00A5273A" w:rsidRDefault="00A5273A" w:rsidP="00A5273A">
      <w:pPr>
        <w:pStyle w:val="Normal-NoParagraphSpace"/>
      </w:pPr>
      <w:r>
        <w:t xml:space="preserve">The wireframe demonstrates its’ intuitive nature with minimal </w:t>
      </w:r>
      <w:r w:rsidRPr="00A5273A">
        <w:t>directions</w:t>
      </w:r>
      <w:r>
        <w:t>. The Ingredients and Steps are editable, the values for each nutrient is displayed in a chart, and the user can load ingredients or previously saved recipes</w:t>
      </w:r>
      <w:r w:rsidR="00EC5398">
        <w:t>. The last image in the wireframe shows a printed sample.</w:t>
      </w:r>
    </w:p>
    <w:p w:rsidR="00B1596A" w:rsidRDefault="00B1596A" w:rsidP="00F06387">
      <w:r>
        <w:rPr>
          <w:noProof/>
        </w:rPr>
        <w:drawing>
          <wp:inline distT="0" distB="0" distL="0" distR="0">
            <wp:extent cx="5753100" cy="647699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_for_Recipe_App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" t="1864" r="-12720" b="4419"/>
                    <a:stretch/>
                  </pic:blipFill>
                  <pic:spPr bwMode="auto">
                    <a:xfrm>
                      <a:off x="0" y="0"/>
                      <a:ext cx="5756707" cy="648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96A" w:rsidRDefault="00B1596A" w:rsidP="00F06387">
      <w:r>
        <w:rPr>
          <w:noProof/>
        </w:rPr>
        <w:lastRenderedPageBreak/>
        <w:drawing>
          <wp:inline distT="0" distB="0" distL="0" distR="0">
            <wp:extent cx="6419850" cy="8394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e_for_Recipe_App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4" t="4458" r="4057" b="3448"/>
                    <a:stretch/>
                  </pic:blipFill>
                  <pic:spPr bwMode="auto">
                    <a:xfrm>
                      <a:off x="0" y="0"/>
                      <a:ext cx="6419850" cy="839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96A" w:rsidRDefault="00B1596A" w:rsidP="00F06387">
      <w:r>
        <w:rPr>
          <w:noProof/>
        </w:rPr>
        <w:lastRenderedPageBreak/>
        <w:drawing>
          <wp:inline distT="0" distB="0" distL="0" distR="0">
            <wp:extent cx="64262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_for_Recipe_App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" t="3890" r="2408" b="3384"/>
                    <a:stretch/>
                  </pic:blipFill>
                  <pic:spPr bwMode="auto">
                    <a:xfrm>
                      <a:off x="0" y="0"/>
                      <a:ext cx="6426200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EE4" w:rsidRDefault="00032EE4" w:rsidP="00F06387">
      <w:r>
        <w:rPr>
          <w:noProof/>
        </w:rPr>
        <w:lastRenderedPageBreak/>
        <w:drawing>
          <wp:inline distT="0" distB="0" distL="0" distR="0">
            <wp:extent cx="6261100" cy="80899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_for_Recipe_App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3214" r="3592" b="3737"/>
                    <a:stretch/>
                  </pic:blipFill>
                  <pic:spPr bwMode="auto">
                    <a:xfrm>
                      <a:off x="0" y="0"/>
                      <a:ext cx="6261100" cy="808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EE4" w:rsidRDefault="00032EE4" w:rsidP="00F06387"/>
    <w:p w:rsidR="00032EE4" w:rsidRDefault="00032EE4" w:rsidP="00F06387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_for_Recipe_App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3" t="8431" r="9443" b="12654"/>
                    <a:stretch/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FB" w:rsidRDefault="00FA6059" w:rsidP="00790DAE">
      <w:pPr>
        <w:pStyle w:val="Heading1"/>
      </w:pPr>
      <w:r>
        <w:lastRenderedPageBreak/>
        <w:t>U</w:t>
      </w:r>
      <w:r w:rsidR="00B1596A">
        <w:t>ML Diagram</w:t>
      </w:r>
    </w:p>
    <w:p w:rsidR="00F95497" w:rsidRDefault="00F95497" w:rsidP="00F95497"/>
    <w:p w:rsidR="00F95497" w:rsidRDefault="00981325" w:rsidP="00F95497">
      <w:r>
        <w:rPr>
          <w:noProof/>
        </w:rPr>
        <w:drawing>
          <wp:inline distT="0" distB="0" distL="0" distR="0">
            <wp:extent cx="5829300" cy="738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-DiagramNew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" r="67274" b="2576"/>
                    <a:stretch/>
                  </pic:blipFill>
                  <pic:spPr bwMode="auto">
                    <a:xfrm>
                      <a:off x="0" y="0"/>
                      <a:ext cx="5833964" cy="738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325" w:rsidRDefault="00981325" w:rsidP="00F95497">
      <w:r>
        <w:rPr>
          <w:noProof/>
        </w:rPr>
        <w:lastRenderedPageBreak/>
        <w:drawing>
          <wp:inline distT="0" distB="0" distL="0" distR="0" wp14:anchorId="5611681C" wp14:editId="74D3DAE7">
            <wp:extent cx="6353175" cy="8077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-DiagramNew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1" t="1633" r="33555" b="-583"/>
                    <a:stretch/>
                  </pic:blipFill>
                  <pic:spPr bwMode="auto">
                    <a:xfrm>
                      <a:off x="0" y="0"/>
                      <a:ext cx="6358259" cy="80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325" w:rsidRDefault="00981325" w:rsidP="00F95497">
      <w:r>
        <w:rPr>
          <w:noProof/>
        </w:rPr>
        <w:lastRenderedPageBreak/>
        <w:drawing>
          <wp:inline distT="0" distB="0" distL="0" distR="0" wp14:anchorId="5B4D00C2" wp14:editId="3422FAED">
            <wp:extent cx="6238875" cy="754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-DiagramNew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53" t="1051" r="-352" b="158"/>
                    <a:stretch/>
                  </pic:blipFill>
                  <pic:spPr bwMode="auto">
                    <a:xfrm>
                      <a:off x="0" y="0"/>
                      <a:ext cx="6239384" cy="754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325" w:rsidRDefault="00981325">
      <w:pPr>
        <w:rPr>
          <w:rFonts w:asciiTheme="majorHAnsi" w:eastAsiaTheme="majorEastAsia" w:hAnsiTheme="majorHAnsi" w:cstheme="majorBidi"/>
          <w:b/>
          <w:bCs/>
          <w:smallCaps/>
          <w:color w:val="009900"/>
          <w:sz w:val="36"/>
          <w:szCs w:val="36"/>
        </w:rPr>
      </w:pPr>
      <w:bookmarkStart w:id="0" w:name="_GoBack"/>
      <w:bookmarkEnd w:id="0"/>
      <w:r>
        <w:br w:type="page"/>
      </w:r>
    </w:p>
    <w:p w:rsidR="00FA4F96" w:rsidRDefault="00B1596A" w:rsidP="00790DAE">
      <w:pPr>
        <w:pStyle w:val="Heading1"/>
      </w:pPr>
      <w:r>
        <w:lastRenderedPageBreak/>
        <w:t>Pseudocode</w:t>
      </w:r>
    </w:p>
    <w:p w:rsidR="00F80749" w:rsidRDefault="000F61F5" w:rsidP="009F639F">
      <w:r>
        <w:t>The Model View Controller will be the framework of the coding.</w:t>
      </w:r>
    </w:p>
    <w:p w:rsidR="00670B3F" w:rsidRDefault="00670B3F" w:rsidP="009F639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SignIn</w:t>
      </w:r>
      <w:proofErr w:type="spellEnd"/>
      <w:r>
        <w:t xml:space="preserve"> class</w:t>
      </w:r>
    </w:p>
    <w:p w:rsidR="00670B3F" w:rsidRDefault="00670B3F" w:rsidP="00670B3F">
      <w:pPr>
        <w:pStyle w:val="Normal-NoParagraphSpace"/>
      </w:pPr>
      <w:r>
        <w:t>initial user entry point</w:t>
      </w:r>
    </w:p>
    <w:p w:rsidR="00670B3F" w:rsidRDefault="00670B3F" w:rsidP="00670B3F">
      <w:pPr>
        <w:pStyle w:val="Normal-NoParagraphSpace"/>
      </w:pPr>
      <w:r>
        <w:t>controls "on-click" events for index.html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userEmail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userPassword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loginFailer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choice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isMember</w:t>
      </w:r>
      <w:proofErr w:type="spellEnd"/>
      <w:r>
        <w:t xml:space="preserve"> = false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isGuest</w:t>
      </w:r>
      <w:proofErr w:type="spellEnd"/>
      <w:r>
        <w:t xml:space="preserve"> = false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isNew</w:t>
      </w:r>
      <w:proofErr w:type="spellEnd"/>
      <w:r>
        <w:t xml:space="preserve"> = false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default constructor</w:t>
      </w:r>
    </w:p>
    <w:p w:rsidR="00670B3F" w:rsidRDefault="00670B3F" w:rsidP="00670B3F">
      <w:pPr>
        <w:pStyle w:val="Normal-NoParagraphSpace"/>
      </w:pPr>
      <w:r>
        <w:tab/>
        <w:t xml:space="preserve">public void </w:t>
      </w:r>
      <w:proofErr w:type="spellStart"/>
      <w:proofErr w:type="gramStart"/>
      <w:r>
        <w:t>SignIn</w:t>
      </w:r>
      <w:proofErr w:type="spellEnd"/>
      <w:r>
        <w:t>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list default values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</w:t>
      </w:r>
    </w:p>
    <w:p w:rsidR="00670B3F" w:rsidRDefault="00670B3F" w:rsidP="00670B3F">
      <w:pPr>
        <w:pStyle w:val="Normal-NoParagraphSpace"/>
      </w:pPr>
      <w:r>
        <w:tab/>
        <w:t xml:space="preserve">public void </w:t>
      </w:r>
      <w:proofErr w:type="spellStart"/>
      <w:proofErr w:type="gramStart"/>
      <w:r>
        <w:t>SignIn</w:t>
      </w:r>
      <w:proofErr w:type="spellEnd"/>
      <w:r>
        <w:t>(</w:t>
      </w:r>
      <w:proofErr w:type="spellStart"/>
      <w:proofErr w:type="gramEnd"/>
      <w:r>
        <w:t>userEmail</w:t>
      </w:r>
      <w:proofErr w:type="spellEnd"/>
      <w:r>
        <w:t xml:space="preserve">, </w:t>
      </w:r>
      <w:proofErr w:type="spellStart"/>
      <w:r>
        <w:t>userPassword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getters and setters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getUserEmail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setUserEmail</w:t>
      </w:r>
      <w:proofErr w:type="spellEnd"/>
      <w:r>
        <w:t>(</w:t>
      </w:r>
      <w:proofErr w:type="spellStart"/>
      <w:r>
        <w:t>userEmail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getUserPassword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setUserPassword</w:t>
      </w:r>
      <w:proofErr w:type="spellEnd"/>
      <w:r>
        <w:t>(</w:t>
      </w:r>
      <w:proofErr w:type="spellStart"/>
      <w:r>
        <w:t>userPassword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getChoice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setChoice</w:t>
      </w:r>
      <w:proofErr w:type="spellEnd"/>
      <w:r>
        <w:t>(choice)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 xml:space="preserve">// Get user email and password </w:t>
      </w:r>
      <w:r>
        <w:tab/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userEmail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</w:t>
      </w:r>
      <w:proofErr w:type="spellStart"/>
      <w:r>
        <w:t>userEmail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userPassword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</w:t>
      </w:r>
      <w:proofErr w:type="spellStart"/>
      <w:r>
        <w:t>userPassword</w:t>
      </w:r>
      <w:proofErr w:type="spellEnd"/>
      <w:r>
        <w:t>)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create sign-in object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SignIn</w:t>
      </w:r>
      <w:proofErr w:type="spellEnd"/>
      <w:r>
        <w:t xml:space="preserve"> user = new </w:t>
      </w:r>
      <w:proofErr w:type="spellStart"/>
      <w:proofErr w:type="gramStart"/>
      <w:r>
        <w:t>SignIn</w:t>
      </w:r>
      <w:proofErr w:type="spellEnd"/>
      <w:r>
        <w:t>(</w:t>
      </w:r>
      <w:proofErr w:type="spellStart"/>
      <w:proofErr w:type="gramEnd"/>
      <w:r>
        <w:t>userEmail</w:t>
      </w:r>
      <w:proofErr w:type="spellEnd"/>
      <w:r>
        <w:t xml:space="preserve">, </w:t>
      </w:r>
      <w:proofErr w:type="spellStart"/>
      <w:r>
        <w:t>userPassword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  <w:t>/* SIGN-IN, SIGN-UP, OR GUEST EVENT CLICK EVENT */</w:t>
      </w:r>
    </w:p>
    <w:p w:rsidR="00670B3F" w:rsidRDefault="00670B3F" w:rsidP="00670B3F">
      <w:pPr>
        <w:pStyle w:val="Normal-NoParagraphSpace"/>
      </w:pPr>
      <w:r>
        <w:tab/>
        <w:t xml:space="preserve">// set </w:t>
      </w:r>
      <w:proofErr w:type="spellStart"/>
      <w:r>
        <w:t>boolean</w:t>
      </w:r>
      <w:proofErr w:type="spellEnd"/>
      <w:r>
        <w:t xml:space="preserve"> variable to true if it matches </w:t>
      </w:r>
    </w:p>
    <w:p w:rsidR="00670B3F" w:rsidRDefault="00670B3F" w:rsidP="00670B3F">
      <w:pPr>
        <w:pStyle w:val="Normal-NoParagraphSpace"/>
      </w:pPr>
      <w:r>
        <w:tab/>
        <w:t xml:space="preserve">if choice == </w:t>
      </w:r>
      <w:proofErr w:type="spellStart"/>
      <w:r>
        <w:t>signin</w:t>
      </w:r>
      <w:proofErr w:type="spellEnd"/>
    </w:p>
    <w:p w:rsidR="00670B3F" w:rsidRDefault="00670B3F" w:rsidP="00670B3F">
      <w:pPr>
        <w:pStyle w:val="Normal-NoParagraphSpace"/>
      </w:pPr>
      <w:r>
        <w:lastRenderedPageBreak/>
        <w:tab/>
      </w:r>
      <w:r>
        <w:tab/>
      </w:r>
      <w:proofErr w:type="spellStart"/>
      <w:r>
        <w:t>isMember</w:t>
      </w:r>
      <w:proofErr w:type="spellEnd"/>
      <w:r>
        <w:t xml:space="preserve"> = true</w:t>
      </w: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  <w:t>break</w:t>
      </w:r>
    </w:p>
    <w:p w:rsidR="00670B3F" w:rsidRDefault="00670B3F" w:rsidP="00670B3F">
      <w:pPr>
        <w:pStyle w:val="Normal-NoParagraphSpace"/>
      </w:pPr>
      <w:r>
        <w:tab/>
        <w:t>else if choice == guest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isGuest</w:t>
      </w:r>
      <w:proofErr w:type="spellEnd"/>
      <w:r>
        <w:t xml:space="preserve"> = true</w:t>
      </w:r>
    </w:p>
    <w:p w:rsidR="00670B3F" w:rsidRDefault="00670B3F" w:rsidP="00670B3F">
      <w:pPr>
        <w:pStyle w:val="Normal-NoParagraphSpace"/>
      </w:pPr>
      <w:r>
        <w:tab/>
      </w:r>
      <w:r>
        <w:tab/>
        <w:t>break</w:t>
      </w:r>
    </w:p>
    <w:p w:rsidR="00670B3F" w:rsidRDefault="00670B3F" w:rsidP="00670B3F">
      <w:pPr>
        <w:pStyle w:val="Normal-NoParagraphSpace"/>
      </w:pPr>
      <w:r>
        <w:tab/>
        <w:t>else if choice == signup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isNew</w:t>
      </w:r>
      <w:proofErr w:type="spellEnd"/>
      <w:r>
        <w:t xml:space="preserve"> = true</w:t>
      </w:r>
    </w:p>
    <w:p w:rsidR="00670B3F" w:rsidRDefault="00670B3F" w:rsidP="00670B3F">
      <w:pPr>
        <w:pStyle w:val="Normal-NoParagraphSpace"/>
      </w:pPr>
      <w:r>
        <w:tab/>
      </w:r>
      <w:r>
        <w:tab/>
        <w:t>break</w:t>
      </w:r>
    </w:p>
    <w:p w:rsidR="00670B3F" w:rsidRDefault="00670B3F" w:rsidP="00670B3F">
      <w:pPr>
        <w:pStyle w:val="Normal-NoParagraphSpace"/>
      </w:pPr>
      <w:r>
        <w:tab/>
        <w:t>endif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ab/>
        <w:t>// login type is determined by choice variable</w:t>
      </w:r>
    </w:p>
    <w:p w:rsidR="00670B3F" w:rsidRDefault="00670B3F" w:rsidP="00670B3F">
      <w:pPr>
        <w:pStyle w:val="Normal-NoParagraphSpace"/>
      </w:pPr>
      <w:r>
        <w:tab/>
        <w:t xml:space="preserve">if </w:t>
      </w:r>
      <w:proofErr w:type="spellStart"/>
      <w:r>
        <w:t>isGuest</w:t>
      </w:r>
      <w:proofErr w:type="spellEnd"/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userEmail</w:t>
      </w:r>
      <w:proofErr w:type="spellEnd"/>
      <w:r>
        <w:t xml:space="preserve"> = "Guest"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loadGui</w:t>
      </w:r>
      <w:proofErr w:type="spellEnd"/>
      <w:r>
        <w:t>(main.html)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isMember</w:t>
      </w:r>
      <w:proofErr w:type="spellEnd"/>
    </w:p>
    <w:p w:rsidR="00670B3F" w:rsidRDefault="00670B3F" w:rsidP="00670B3F">
      <w:pPr>
        <w:pStyle w:val="Normal-NoParagraphSpace"/>
      </w:pPr>
      <w:r>
        <w:tab/>
      </w:r>
      <w:r>
        <w:tab/>
        <w:t>// validate membership (a little sketchy on how this part works)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if user == </w:t>
      </w:r>
      <w:proofErr w:type="spellStart"/>
      <w:r>
        <w:t>MemberDB</w:t>
      </w:r>
      <w:proofErr w:type="spellEnd"/>
      <w:r>
        <w:t>(user)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r>
        <w:t>FileManagement.connectToDB</w:t>
      </w:r>
      <w:proofErr w:type="spellEnd"/>
      <w:r>
        <w:t>(</w:t>
      </w:r>
      <w:proofErr w:type="spellStart"/>
      <w:r>
        <w:t>userEmail</w:t>
      </w:r>
      <w:proofErr w:type="spellEnd"/>
      <w:r>
        <w:t xml:space="preserve">, </w:t>
      </w:r>
      <w:proofErr w:type="spellStart"/>
      <w:r>
        <w:t>userPassword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r>
        <w:t>loadGui</w:t>
      </w:r>
      <w:proofErr w:type="spellEnd"/>
      <w:r>
        <w:t>(main.html)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else 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  <w:t xml:space="preserve">display </w:t>
      </w:r>
      <w:proofErr w:type="spellStart"/>
      <w:r>
        <w:t>loginFailer</w:t>
      </w:r>
      <w:proofErr w:type="spellEnd"/>
      <w:r>
        <w:t xml:space="preserve"> message</w:t>
      </w:r>
    </w:p>
    <w:p w:rsidR="00670B3F" w:rsidRDefault="00670B3F" w:rsidP="00670B3F">
      <w:pPr>
        <w:pStyle w:val="Normal-NoParagraphSpace"/>
      </w:pPr>
      <w:r>
        <w:tab/>
      </w:r>
      <w:r>
        <w:tab/>
        <w:t>endif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isNew</w:t>
      </w:r>
      <w:proofErr w:type="spellEnd"/>
    </w:p>
    <w:p w:rsidR="00670B3F" w:rsidRDefault="00670B3F" w:rsidP="00670B3F">
      <w:pPr>
        <w:pStyle w:val="Normal-NoParagraphSpace"/>
      </w:pPr>
      <w:r>
        <w:tab/>
      </w:r>
      <w:r>
        <w:tab/>
        <w:t>// check to see if email matches email in database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Register new member 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if </w:t>
      </w:r>
      <w:proofErr w:type="spellStart"/>
      <w:r>
        <w:t>emailIsValid</w:t>
      </w:r>
      <w:proofErr w:type="spellEnd"/>
      <w:r>
        <w:t>(</w:t>
      </w:r>
      <w:proofErr w:type="spellStart"/>
      <w:r>
        <w:t>userEmail</w:t>
      </w:r>
      <w:proofErr w:type="spellEnd"/>
      <w:r>
        <w:t xml:space="preserve">) &amp; </w:t>
      </w:r>
      <w:proofErr w:type="spellStart"/>
      <w:r>
        <w:t>passwordIsValid</w:t>
      </w:r>
      <w:proofErr w:type="spellEnd"/>
      <w:r>
        <w:t>(</w:t>
      </w:r>
      <w:proofErr w:type="spellStart"/>
      <w:r>
        <w:t>userPassword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r>
        <w:t>createNewMember</w:t>
      </w:r>
      <w:proofErr w:type="spellEnd"/>
      <w:r>
        <w:t>(user)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  <w:t>// reload page for new member to sign in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r>
        <w:t>loadGui</w:t>
      </w:r>
      <w:proofErr w:type="spellEnd"/>
      <w:r>
        <w:t>(index.html)</w:t>
      </w:r>
    </w:p>
    <w:p w:rsidR="00670B3F" w:rsidRDefault="00670B3F" w:rsidP="00670B3F">
      <w:pPr>
        <w:pStyle w:val="Normal-NoParagraphSpace"/>
      </w:pPr>
      <w:r>
        <w:tab/>
      </w:r>
      <w:r>
        <w:tab/>
        <w:t>else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  <w:t xml:space="preserve">Display </w:t>
      </w:r>
      <w:proofErr w:type="spellStart"/>
      <w:r>
        <w:t>errorMessage</w:t>
      </w:r>
      <w:proofErr w:type="spellEnd"/>
    </w:p>
    <w:p w:rsidR="00670B3F" w:rsidRDefault="00670B3F" w:rsidP="00670B3F">
      <w:pPr>
        <w:pStyle w:val="Normal-NoParagraphSpace"/>
      </w:pPr>
      <w:r>
        <w:tab/>
      </w:r>
      <w:r>
        <w:tab/>
        <w:t>endif</w:t>
      </w:r>
    </w:p>
    <w:p w:rsidR="00670B3F" w:rsidRDefault="00670B3F" w:rsidP="00670B3F">
      <w:pPr>
        <w:pStyle w:val="Normal-NoParagraphSpace"/>
      </w:pPr>
      <w:r>
        <w:tab/>
        <w:t>else</w:t>
      </w:r>
    </w:p>
    <w:p w:rsidR="00670B3F" w:rsidRDefault="00670B3F" w:rsidP="00670B3F">
      <w:pPr>
        <w:pStyle w:val="Normal-NoParagraphSpace"/>
      </w:pPr>
      <w:r>
        <w:tab/>
      </w:r>
      <w:r>
        <w:tab/>
        <w:t>Display error</w:t>
      </w:r>
    </w:p>
    <w:p w:rsidR="00670B3F" w:rsidRDefault="00670B3F" w:rsidP="00670B3F">
      <w:pPr>
        <w:pStyle w:val="Normal-NoParagraphSpace"/>
      </w:pPr>
      <w:r>
        <w:tab/>
        <w:t>endif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MainControl</w:t>
      </w:r>
      <w:proofErr w:type="spellEnd"/>
      <w:r>
        <w:t xml:space="preserve"> class</w:t>
      </w:r>
    </w:p>
    <w:p w:rsidR="00670B3F" w:rsidRDefault="00670B3F" w:rsidP="00670B3F">
      <w:pPr>
        <w:pStyle w:val="Normal-NoParagraphSpace"/>
      </w:pPr>
      <w:proofErr w:type="spellStart"/>
      <w:r>
        <w:t>mainControl</w:t>
      </w:r>
      <w:proofErr w:type="spellEnd"/>
      <w:r>
        <w:t xml:space="preserve"> controls "on-click" events for main.html and recipe.html</w:t>
      </w:r>
    </w:p>
    <w:p w:rsidR="00670B3F" w:rsidRDefault="00670B3F" w:rsidP="00670B3F">
      <w:pPr>
        <w:pStyle w:val="Normal-NoParagraphSpace"/>
      </w:pPr>
      <w:r>
        <w:t>*/</w:t>
      </w:r>
      <w:r>
        <w:tab/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userEmail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userChoice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Ingredient </w:t>
      </w:r>
      <w:proofErr w:type="spellStart"/>
      <w:r>
        <w:t>ingredient</w:t>
      </w:r>
      <w:proofErr w:type="spellEnd"/>
    </w:p>
    <w:p w:rsidR="00670B3F" w:rsidRDefault="00670B3F" w:rsidP="00670B3F">
      <w:pPr>
        <w:pStyle w:val="Normal-NoParagraphSpace"/>
      </w:pPr>
      <w:r>
        <w:lastRenderedPageBreak/>
        <w:tab/>
        <w:t xml:space="preserve">private Recipe </w:t>
      </w:r>
      <w:proofErr w:type="spellStart"/>
      <w:r>
        <w:t>newRecipe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Recipe </w:t>
      </w:r>
      <w:proofErr w:type="spellStart"/>
      <w:r>
        <w:t>savedRecipe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recipeName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Array String </w:t>
      </w:r>
      <w:proofErr w:type="spellStart"/>
      <w:r>
        <w:t>recipeList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stepNumber</w:t>
      </w:r>
      <w:proofErr w:type="spellEnd"/>
    </w:p>
    <w:p w:rsidR="00670B3F" w:rsidRDefault="00670B3F" w:rsidP="00670B3F">
      <w:pPr>
        <w:pStyle w:val="Normal-NoParagraphSpace"/>
      </w:pPr>
      <w:r>
        <w:tab/>
        <w:t>private String description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ab/>
        <w:t>/* USER CHOICE SELECTION FOR ON-CLICK EVENT - MAIN.HTML */</w:t>
      </w:r>
      <w:r>
        <w:tab/>
      </w:r>
    </w:p>
    <w:p w:rsidR="00670B3F" w:rsidRDefault="00670B3F" w:rsidP="00670B3F">
      <w:pPr>
        <w:pStyle w:val="Normal-NoParagraphSpace"/>
      </w:pPr>
      <w:r>
        <w:tab/>
        <w:t>// get user choice of new recipe or load from DB</w:t>
      </w:r>
    </w:p>
    <w:p w:rsidR="00670B3F" w:rsidRDefault="00670B3F" w:rsidP="00670B3F">
      <w:pPr>
        <w:pStyle w:val="Normal-NoParagraphSpace"/>
      </w:pPr>
      <w:r>
        <w:tab/>
        <w:t xml:space="preserve">if </w:t>
      </w:r>
      <w:proofErr w:type="spellStart"/>
      <w:r>
        <w:t>userChoice</w:t>
      </w:r>
      <w:proofErr w:type="spellEnd"/>
      <w:r>
        <w:t xml:space="preserve"> == "new recipe"</w:t>
      </w:r>
    </w:p>
    <w:p w:rsidR="00670B3F" w:rsidRDefault="00670B3F" w:rsidP="00670B3F">
      <w:pPr>
        <w:pStyle w:val="Normal-NoParagraphSpace"/>
      </w:pPr>
      <w:r>
        <w:tab/>
      </w:r>
      <w:r>
        <w:tab/>
        <w:t>// display pop-up window for Recipe entry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gramStart"/>
      <w:r>
        <w:t>GUI(</w:t>
      </w:r>
      <w:proofErr w:type="gramEnd"/>
      <w:r>
        <w:t>recipe entry window)</w:t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get user input and </w:t>
      </w:r>
      <w:proofErr w:type="gramStart"/>
      <w:r>
        <w:t>validate  )</w:t>
      </w:r>
      <w:proofErr w:type="gramEnd"/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recipeName</w:t>
      </w:r>
      <w:proofErr w:type="spellEnd"/>
      <w:r>
        <w:t xml:space="preserve"> = </w:t>
      </w:r>
      <w:proofErr w:type="spellStart"/>
      <w:r>
        <w:t>validateStringInput</w:t>
      </w:r>
      <w:proofErr w:type="spellEnd"/>
      <w:r>
        <w:t>(</w:t>
      </w:r>
      <w:proofErr w:type="spellStart"/>
      <w:r>
        <w:t>recipeName</w:t>
      </w:r>
      <w:proofErr w:type="spellEnd"/>
      <w:r>
        <w:t>)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ab/>
      </w:r>
      <w:r>
        <w:tab/>
        <w:t>// Create new Recipe object and load the new GUI</w:t>
      </w: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newRecipe</w:t>
      </w:r>
      <w:proofErr w:type="spellEnd"/>
      <w:r>
        <w:t xml:space="preserve"> = new Recipe(</w:t>
      </w:r>
      <w:proofErr w:type="spellStart"/>
      <w:r>
        <w:t>recipeName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loadGui</w:t>
      </w:r>
      <w:proofErr w:type="spellEnd"/>
      <w:r>
        <w:t>(recipe.html)</w:t>
      </w:r>
    </w:p>
    <w:p w:rsidR="00670B3F" w:rsidRDefault="00670B3F" w:rsidP="00670B3F">
      <w:pPr>
        <w:pStyle w:val="Normal-NoParagraphSpace"/>
      </w:pPr>
      <w:r>
        <w:tab/>
        <w:t>else if</w:t>
      </w:r>
      <w:r>
        <w:tab/>
      </w:r>
      <w:proofErr w:type="spellStart"/>
      <w:r>
        <w:t>userChoice</w:t>
      </w:r>
      <w:proofErr w:type="spellEnd"/>
      <w:r>
        <w:t xml:space="preserve"> == "load recipe"</w:t>
      </w:r>
    </w:p>
    <w:p w:rsidR="00670B3F" w:rsidRDefault="00670B3F" w:rsidP="00670B3F">
      <w:pPr>
        <w:pStyle w:val="Normal-NoParagraphSpace"/>
      </w:pPr>
      <w:r>
        <w:tab/>
      </w:r>
      <w:r>
        <w:tab/>
        <w:t>// load saved recipes from DB and display list</w:t>
      </w: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searchForRecipe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if </w:t>
      </w:r>
      <w:proofErr w:type="spellStart"/>
      <w:r>
        <w:t>savedRecipes</w:t>
      </w:r>
      <w:proofErr w:type="spellEnd"/>
      <w:r>
        <w:t xml:space="preserve"> == 0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  <w:t>display error</w:t>
      </w:r>
    </w:p>
    <w:p w:rsidR="00670B3F" w:rsidRDefault="00670B3F" w:rsidP="00670B3F">
      <w:pPr>
        <w:pStyle w:val="Normal-NoParagraphSpace"/>
      </w:pPr>
      <w:r>
        <w:tab/>
      </w:r>
      <w:r>
        <w:tab/>
        <w:t>else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  <w:t>// load the new GUI and populate all the fields/attributes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proofErr w:type="gramStart"/>
      <w:r>
        <w:t>getSelection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r>
        <w:t>loadGui</w:t>
      </w:r>
      <w:proofErr w:type="spellEnd"/>
      <w:r>
        <w:t>(recipe.html)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proofErr w:type="gramStart"/>
      <w:r>
        <w:t>loadRecipe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  <w:t>endif</w:t>
      </w:r>
      <w:r>
        <w:tab/>
      </w:r>
    </w:p>
    <w:p w:rsidR="00670B3F" w:rsidRDefault="00670B3F" w:rsidP="00670B3F">
      <w:pPr>
        <w:pStyle w:val="Normal-NoParagraphSpace"/>
      </w:pPr>
      <w:r>
        <w:tab/>
        <w:t>else</w:t>
      </w:r>
    </w:p>
    <w:p w:rsidR="00670B3F" w:rsidRDefault="00670B3F" w:rsidP="00670B3F">
      <w:pPr>
        <w:pStyle w:val="Normal-NoParagraphSpace"/>
      </w:pPr>
      <w:r>
        <w:tab/>
      </w:r>
      <w:r>
        <w:tab/>
        <w:t>display error</w:t>
      </w:r>
    </w:p>
    <w:p w:rsidR="00670B3F" w:rsidRDefault="00670B3F" w:rsidP="00670B3F">
      <w:pPr>
        <w:pStyle w:val="Normal-NoParagraphSpace"/>
      </w:pPr>
      <w:r>
        <w:tab/>
        <w:t>endif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/* INGREDIENT SELECTION FOR ON-CLICK EVENT - RECIPE.HTML */</w:t>
      </w:r>
    </w:p>
    <w:p w:rsidR="00670B3F" w:rsidRDefault="00670B3F" w:rsidP="00670B3F">
      <w:pPr>
        <w:pStyle w:val="Normal-NoParagraphSpace"/>
      </w:pPr>
      <w:r>
        <w:tab/>
        <w:t xml:space="preserve">// add, edit, or delete ingredient </w:t>
      </w:r>
    </w:p>
    <w:p w:rsidR="00670B3F" w:rsidRDefault="00670B3F" w:rsidP="00670B3F">
      <w:pPr>
        <w:pStyle w:val="Normal-NoParagraphSpace"/>
      </w:pPr>
      <w:r>
        <w:tab/>
        <w:t xml:space="preserve">if </w:t>
      </w:r>
      <w:proofErr w:type="spellStart"/>
      <w:r>
        <w:t>ingredientSelection</w:t>
      </w:r>
      <w:proofErr w:type="spellEnd"/>
      <w:r>
        <w:t xml:space="preserve"> == "add"</w:t>
      </w:r>
    </w:p>
    <w:p w:rsidR="00670B3F" w:rsidRDefault="00670B3F" w:rsidP="00670B3F">
      <w:pPr>
        <w:pStyle w:val="Normal-NoParagraphSpace"/>
      </w:pPr>
      <w:r>
        <w:tab/>
      </w:r>
      <w:r>
        <w:tab/>
        <w:t>// display pop-up window for ingredient entry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gramStart"/>
      <w:r>
        <w:t>GUI(</w:t>
      </w:r>
      <w:proofErr w:type="gramEnd"/>
      <w:r>
        <w:t>ingredient entry window)</w:t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  <w:t>// get user input and validate (</w:t>
      </w:r>
      <w:proofErr w:type="spellStart"/>
      <w:r>
        <w:t>measurementType</w:t>
      </w:r>
      <w:proofErr w:type="spellEnd"/>
      <w:r>
        <w:t xml:space="preserve"> is a drop-down menu item)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ingredientName</w:t>
      </w:r>
      <w:proofErr w:type="spellEnd"/>
      <w:r>
        <w:t xml:space="preserve"> = </w:t>
      </w:r>
      <w:proofErr w:type="spellStart"/>
      <w:r>
        <w:t>validateStringInput</w:t>
      </w:r>
      <w:proofErr w:type="spellEnd"/>
      <w:r>
        <w:t>(</w:t>
      </w:r>
      <w:proofErr w:type="spellStart"/>
      <w:r>
        <w:t>ingredientName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amountInRecipe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</w:t>
      </w:r>
      <w:proofErr w:type="spellStart"/>
      <w:r>
        <w:t>amountInRecipe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measurementType</w:t>
      </w:r>
      <w:proofErr w:type="spellEnd"/>
      <w:r>
        <w:t xml:space="preserve"> = </w:t>
      </w:r>
      <w:proofErr w:type="spellStart"/>
      <w:r>
        <w:t>measurementTypeSelection</w:t>
      </w:r>
      <w:proofErr w:type="spellEnd"/>
      <w:r>
        <w:t>(</w:t>
      </w:r>
      <w:proofErr w:type="spellStart"/>
      <w:proofErr w:type="gramStart"/>
      <w:r>
        <w:t>measurementType</w:t>
      </w:r>
      <w:proofErr w:type="spellEnd"/>
      <w:r>
        <w:t>)  /</w:t>
      </w:r>
      <w:proofErr w:type="gramEnd"/>
      <w:r>
        <w:t xml:space="preserve">/ </w:t>
      </w:r>
      <w:proofErr w:type="spellStart"/>
      <w:r>
        <w:t>enum</w:t>
      </w:r>
      <w:proofErr w:type="spellEnd"/>
      <w:r>
        <w:t xml:space="preserve"> </w:t>
      </w:r>
    </w:p>
    <w:p w:rsidR="00670B3F" w:rsidRDefault="00670B3F" w:rsidP="00670B3F">
      <w:pPr>
        <w:pStyle w:val="Normal-NoParagraphSpace"/>
      </w:pPr>
      <w:r>
        <w:tab/>
      </w:r>
      <w:r>
        <w:tab/>
        <w:t>///</w:t>
      </w:r>
      <w:proofErr w:type="gramStart"/>
      <w:r>
        <w:t>/  not</w:t>
      </w:r>
      <w:proofErr w:type="gramEnd"/>
      <w:r>
        <w:t xml:space="preserve"> sure how to work with nutrient </w:t>
      </w:r>
      <w:proofErr w:type="spellStart"/>
      <w:r>
        <w:t>enums</w:t>
      </w:r>
      <w:proofErr w:type="spellEnd"/>
      <w:r>
        <w:t xml:space="preserve"> here </w:t>
      </w:r>
    </w:p>
    <w:p w:rsidR="00670B3F" w:rsidRDefault="00670B3F" w:rsidP="00670B3F">
      <w:pPr>
        <w:pStyle w:val="Normal-NoParagraphSpace"/>
      </w:pPr>
      <w:r>
        <w:lastRenderedPageBreak/>
        <w:tab/>
      </w:r>
      <w:r>
        <w:tab/>
      </w:r>
      <w:proofErr w:type="spellStart"/>
      <w:r>
        <w:t>Nutrients.CALORIES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(calories)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Nutrients.FAT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(fat)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Nutrients.CHOLESTEROL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(cholesterol)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Nutrients.SODIUM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(sodium)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Nutrients.POTASSIUM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(potassium)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Nutrients.CARBOHYDRATE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(carbohydrate)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Nutrients.FIBER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(fiber)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Nutrients.PROTEIN</w:t>
      </w:r>
      <w:proofErr w:type="spellEnd"/>
      <w:r>
        <w:t xml:space="preserve"> = </w:t>
      </w:r>
      <w:proofErr w:type="spellStart"/>
      <w:r>
        <w:t>validateInput</w:t>
      </w:r>
      <w:proofErr w:type="spellEnd"/>
      <w:r>
        <w:t>(protein)</w:t>
      </w: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</w:t>
      </w:r>
      <w:proofErr w:type="spellStart"/>
      <w:r>
        <w:t>creat</w:t>
      </w:r>
      <w:proofErr w:type="spellEnd"/>
      <w:r>
        <w:t xml:space="preserve"> Ingredient object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ingredient = new </w:t>
      </w:r>
      <w:proofErr w:type="gramStart"/>
      <w:r>
        <w:t>Ingredient(</w:t>
      </w:r>
      <w:proofErr w:type="spellStart"/>
      <w:proofErr w:type="gramEnd"/>
      <w:r>
        <w:t>ingredientName</w:t>
      </w:r>
      <w:proofErr w:type="spellEnd"/>
      <w:r>
        <w:t xml:space="preserve">, </w:t>
      </w:r>
      <w:proofErr w:type="spellStart"/>
      <w:r>
        <w:t>amountInRecipe</w:t>
      </w:r>
      <w:proofErr w:type="spellEnd"/>
      <w:r>
        <w:t xml:space="preserve">, 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ingredientType</w:t>
      </w:r>
      <w:proofErr w:type="spellEnd"/>
      <w:r>
        <w:t>, Nutrients&lt;</w:t>
      </w:r>
      <w:proofErr w:type="spellStart"/>
      <w:r>
        <w:t>arrayList</w:t>
      </w:r>
      <w:proofErr w:type="spellEnd"/>
      <w:r>
        <w:t>&gt;)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ingredientSelection</w:t>
      </w:r>
      <w:proofErr w:type="spellEnd"/>
      <w:r>
        <w:t xml:space="preserve"> == edit</w:t>
      </w:r>
    </w:p>
    <w:p w:rsidR="00670B3F" w:rsidRDefault="00670B3F" w:rsidP="00670B3F">
      <w:pPr>
        <w:pStyle w:val="Normal-NoParagraphSpace"/>
      </w:pPr>
      <w:r>
        <w:tab/>
      </w:r>
      <w:r>
        <w:tab/>
        <w:t>// display pop-up window for ingredient entry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gramStart"/>
      <w:r>
        <w:t>GUI(</w:t>
      </w:r>
      <w:proofErr w:type="gramEnd"/>
      <w:r>
        <w:t>ingredient entry window)</w:t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loadIngredient</w:t>
      </w:r>
      <w:proofErr w:type="spellEnd"/>
      <w:r>
        <w:t>(</w:t>
      </w:r>
      <w:proofErr w:type="spellStart"/>
      <w:r>
        <w:t>ingredientRowSelection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editIngredientInRecipe</w:t>
      </w:r>
      <w:proofErr w:type="spellEnd"/>
      <w:r>
        <w:t>(</w:t>
      </w:r>
      <w:proofErr w:type="spellStart"/>
      <w:r>
        <w:t>ingredientRowSelection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ingredientSelection</w:t>
      </w:r>
      <w:proofErr w:type="spellEnd"/>
      <w:r>
        <w:t xml:space="preserve"> == delete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deleteIngredientFromRecipe</w:t>
      </w:r>
      <w:proofErr w:type="spellEnd"/>
      <w:r>
        <w:t>(</w:t>
      </w:r>
      <w:proofErr w:type="spellStart"/>
      <w:r>
        <w:t>rowSelection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  <w:t>else</w:t>
      </w:r>
    </w:p>
    <w:p w:rsidR="00670B3F" w:rsidRDefault="00670B3F" w:rsidP="00670B3F">
      <w:pPr>
        <w:pStyle w:val="Normal-NoParagraphSpace"/>
      </w:pPr>
      <w:r>
        <w:tab/>
      </w:r>
      <w:r>
        <w:tab/>
        <w:t>display error</w:t>
      </w:r>
    </w:p>
    <w:p w:rsidR="00670B3F" w:rsidRDefault="00670B3F" w:rsidP="00670B3F">
      <w:pPr>
        <w:pStyle w:val="Normal-NoParagraphSpace"/>
      </w:pPr>
      <w:r>
        <w:tab/>
        <w:t>endif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/* STEP DESCRIPTION FOR ON-CLICK EVENT - RECIPE.HTML */</w:t>
      </w:r>
    </w:p>
    <w:p w:rsidR="00670B3F" w:rsidRDefault="00670B3F" w:rsidP="00670B3F">
      <w:pPr>
        <w:pStyle w:val="Normal-NoParagraphSpace"/>
      </w:pPr>
      <w:r>
        <w:tab/>
        <w:t>// add, edit, or delete a step</w:t>
      </w:r>
    </w:p>
    <w:p w:rsidR="00670B3F" w:rsidRDefault="00670B3F" w:rsidP="00670B3F">
      <w:pPr>
        <w:pStyle w:val="Normal-NoParagraphSpace"/>
      </w:pPr>
      <w:r>
        <w:tab/>
        <w:t xml:space="preserve">if </w:t>
      </w:r>
      <w:proofErr w:type="spellStart"/>
      <w:r>
        <w:t>stepSelection</w:t>
      </w:r>
      <w:proofErr w:type="spellEnd"/>
      <w:r>
        <w:t xml:space="preserve"> == add</w:t>
      </w:r>
    </w:p>
    <w:p w:rsidR="00670B3F" w:rsidRDefault="00670B3F" w:rsidP="00670B3F">
      <w:pPr>
        <w:pStyle w:val="Normal-NoParagraphSpace"/>
      </w:pPr>
      <w:r>
        <w:tab/>
      </w:r>
      <w:r>
        <w:tab/>
        <w:t>// display pop-up window for Step Description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gramStart"/>
      <w:r>
        <w:t>GUI(</w:t>
      </w:r>
      <w:proofErr w:type="gramEnd"/>
      <w:r>
        <w:t>step description window)</w:t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  <w:t>// get user input and validate (</w:t>
      </w:r>
      <w:proofErr w:type="spellStart"/>
      <w:r>
        <w:t>stepNumberSelection</w:t>
      </w:r>
      <w:proofErr w:type="spellEnd"/>
      <w:r>
        <w:t xml:space="preserve"> is a drop-down menu item)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stepNumber</w:t>
      </w:r>
      <w:proofErr w:type="spellEnd"/>
      <w:r>
        <w:t xml:space="preserve"> = </w:t>
      </w:r>
      <w:proofErr w:type="spellStart"/>
      <w:r>
        <w:t>stepSelection</w:t>
      </w:r>
      <w:proofErr w:type="spellEnd"/>
      <w:r>
        <w:t>(</w:t>
      </w:r>
      <w:proofErr w:type="spellStart"/>
      <w:r>
        <w:t>stepNumberSelection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description = </w:t>
      </w:r>
      <w:proofErr w:type="spellStart"/>
      <w:r>
        <w:t>validateDescription</w:t>
      </w:r>
      <w:proofErr w:type="spellEnd"/>
      <w:r>
        <w:t xml:space="preserve">(description) 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StepDescription</w:t>
      </w:r>
      <w:proofErr w:type="spellEnd"/>
      <w:r>
        <w:t>(</w:t>
      </w:r>
      <w:proofErr w:type="spellStart"/>
      <w:proofErr w:type="gramEnd"/>
      <w:r>
        <w:t>stepNumber</w:t>
      </w:r>
      <w:proofErr w:type="spellEnd"/>
      <w:r>
        <w:t>, description)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stepSelection</w:t>
      </w:r>
      <w:proofErr w:type="spellEnd"/>
      <w:r>
        <w:t xml:space="preserve"> = edit</w:t>
      </w:r>
    </w:p>
    <w:p w:rsidR="00670B3F" w:rsidRDefault="00670B3F" w:rsidP="00670B3F">
      <w:pPr>
        <w:pStyle w:val="Normal-NoParagraphSpace"/>
      </w:pPr>
      <w:r>
        <w:tab/>
      </w:r>
      <w:r>
        <w:tab/>
        <w:t>// display pop-up window for Step Description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gramStart"/>
      <w:r>
        <w:t>GUI(</w:t>
      </w:r>
      <w:proofErr w:type="gramEnd"/>
      <w:r>
        <w:t>step description window)</w:t>
      </w:r>
    </w:p>
    <w:p w:rsidR="00670B3F" w:rsidRDefault="00670B3F" w:rsidP="00670B3F">
      <w:pPr>
        <w:pStyle w:val="Normal-NoParagraphSpace"/>
      </w:pP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loadStep</w:t>
      </w:r>
      <w:proofErr w:type="spellEnd"/>
      <w:r>
        <w:t>(</w:t>
      </w:r>
      <w:proofErr w:type="spellStart"/>
      <w:r>
        <w:t>stepRowSelection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editStepDescription</w:t>
      </w:r>
      <w:proofErr w:type="spellEnd"/>
      <w:r>
        <w:t>(</w:t>
      </w:r>
      <w:proofErr w:type="spellStart"/>
      <w:r>
        <w:t>stepRowSelection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stepSelection</w:t>
      </w:r>
      <w:proofErr w:type="spellEnd"/>
      <w:r>
        <w:t xml:space="preserve"> == delete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deleteStepDescription</w:t>
      </w:r>
      <w:proofErr w:type="spellEnd"/>
      <w:r>
        <w:t>(</w:t>
      </w:r>
      <w:proofErr w:type="spellStart"/>
      <w:r>
        <w:t>rowSelection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  <w:t>else</w:t>
      </w:r>
    </w:p>
    <w:p w:rsidR="00670B3F" w:rsidRDefault="00670B3F" w:rsidP="00670B3F">
      <w:pPr>
        <w:pStyle w:val="Normal-NoParagraphSpace"/>
      </w:pPr>
      <w:r>
        <w:tab/>
      </w:r>
      <w:r>
        <w:tab/>
        <w:t>display error</w:t>
      </w:r>
    </w:p>
    <w:p w:rsidR="00670B3F" w:rsidRDefault="00670B3F" w:rsidP="00670B3F">
      <w:pPr>
        <w:pStyle w:val="Normal-NoParagraphSpace"/>
      </w:pPr>
      <w:r>
        <w:tab/>
        <w:t>endif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lastRenderedPageBreak/>
        <w:tab/>
        <w:t>/* PRINTING FOR ON-CLICK EVENT - RECIPE.HTML */</w:t>
      </w:r>
    </w:p>
    <w:p w:rsidR="00670B3F" w:rsidRDefault="00670B3F" w:rsidP="00670B3F">
      <w:pPr>
        <w:pStyle w:val="Normal-NoParagraphSpace"/>
      </w:pPr>
      <w:r>
        <w:tab/>
        <w:t>// print recipe, nutrition label, and steps</w:t>
      </w:r>
      <w:r>
        <w:tab/>
      </w:r>
    </w:p>
    <w:p w:rsidR="00670B3F" w:rsidRDefault="00670B3F" w:rsidP="00670B3F">
      <w:pPr>
        <w:pStyle w:val="Normal-NoParagraphSpace"/>
      </w:pPr>
      <w:r>
        <w:tab/>
        <w:t xml:space="preserve">if </w:t>
      </w:r>
      <w:proofErr w:type="spellStart"/>
      <w:r>
        <w:t>printSelection</w:t>
      </w:r>
      <w:proofErr w:type="spellEnd"/>
      <w:r>
        <w:t xml:space="preserve"> == nutrition </w:t>
      </w:r>
      <w:proofErr w:type="spellStart"/>
      <w:r>
        <w:t>lable</w:t>
      </w:r>
      <w:proofErr w:type="spellEnd"/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loadGui</w:t>
      </w:r>
      <w:proofErr w:type="spellEnd"/>
      <w:r>
        <w:t>(print.html)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printLabel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printSelection</w:t>
      </w:r>
      <w:proofErr w:type="spellEnd"/>
      <w:r>
        <w:t xml:space="preserve"> == ingredients and directions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loadGui</w:t>
      </w:r>
      <w:proofErr w:type="spellEnd"/>
      <w:r>
        <w:t>(print.html)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printRecipe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  <w:t xml:space="preserve">else if </w:t>
      </w:r>
      <w:proofErr w:type="spellStart"/>
      <w:r>
        <w:t>printSelection</w:t>
      </w:r>
      <w:proofErr w:type="spellEnd"/>
      <w:r>
        <w:t xml:space="preserve"> == all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loadGui</w:t>
      </w:r>
      <w:proofErr w:type="spellEnd"/>
      <w:r>
        <w:t>(print.html)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printAll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/* SAVING TO DATABASE FOR ON-CLICK EVENT - RECIPE.HTML */</w:t>
      </w:r>
    </w:p>
    <w:p w:rsidR="00670B3F" w:rsidRDefault="00670B3F" w:rsidP="00670B3F">
      <w:pPr>
        <w:pStyle w:val="Normal-NoParagraphSpace"/>
      </w:pPr>
      <w:r>
        <w:tab/>
        <w:t>// Save all data to user's database on closing</w:t>
      </w:r>
    </w:p>
    <w:p w:rsidR="00670B3F" w:rsidRDefault="00670B3F" w:rsidP="00670B3F">
      <w:pPr>
        <w:pStyle w:val="Normal-NoParagraphSpace"/>
      </w:pPr>
      <w:r>
        <w:tab/>
        <w:t xml:space="preserve">if status = </w:t>
      </w:r>
      <w:proofErr w:type="spellStart"/>
      <w:r>
        <w:t>logOut</w:t>
      </w:r>
      <w:proofErr w:type="spellEnd"/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RecipeDB.saveRecipeToDB</w:t>
      </w:r>
      <w:proofErr w:type="spellEnd"/>
      <w:r>
        <w:t>()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r>
        <w:t>foreach</w:t>
      </w:r>
      <w:proofErr w:type="spellEnd"/>
      <w:r>
        <w:t xml:space="preserve"> (Ingredient in ingredient) {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</w:r>
      <w:proofErr w:type="spellStart"/>
      <w:r>
        <w:t>IngredientDB.saveIngredientsToDB</w:t>
      </w:r>
      <w:proofErr w:type="spellEnd"/>
      <w:r>
        <w:t>()</w:t>
      </w:r>
    </w:p>
    <w:p w:rsidR="00670B3F" w:rsidRDefault="00670B3F" w:rsidP="00670B3F">
      <w:pPr>
        <w:pStyle w:val="Normal-NoParagraphSpace"/>
      </w:pPr>
      <w:r>
        <w:tab/>
      </w:r>
      <w:r>
        <w:tab/>
        <w:t>}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logOut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  <w:t>endif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</w:t>
      </w:r>
      <w:proofErr w:type="gramStart"/>
      <w:r>
        <w:t>*  METHODS</w:t>
      </w:r>
      <w:proofErr w:type="gramEnd"/>
      <w:r>
        <w:t xml:space="preserve">  */</w:t>
      </w:r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proofErr w:type="gramStart"/>
      <w:r>
        <w:t>validateDescription</w:t>
      </w:r>
      <w:proofErr w:type="spellEnd"/>
      <w:r>
        <w:t>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validates against </w:t>
      </w:r>
      <w:proofErr w:type="spellStart"/>
      <w:r>
        <w:t>sql</w:t>
      </w:r>
      <w:proofErr w:type="spellEnd"/>
      <w:r>
        <w:t xml:space="preserve"> injections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validates for string input with length &lt; 500 chars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private double </w:t>
      </w:r>
      <w:proofErr w:type="spellStart"/>
      <w:proofErr w:type="gramStart"/>
      <w:r>
        <w:t>validateDoubleInput</w:t>
      </w:r>
      <w:proofErr w:type="spellEnd"/>
      <w:r>
        <w:t>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validates against </w:t>
      </w:r>
      <w:proofErr w:type="spellStart"/>
      <w:r>
        <w:t>sql</w:t>
      </w:r>
      <w:proofErr w:type="spellEnd"/>
      <w:r>
        <w:t xml:space="preserve"> injections, 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validates for double type input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validates for chars</w:t>
      </w:r>
    </w:p>
    <w:p w:rsidR="00670B3F" w:rsidRDefault="00670B3F" w:rsidP="00670B3F">
      <w:pPr>
        <w:pStyle w:val="Normal-NoParagraphSpace"/>
      </w:pPr>
      <w:r>
        <w:tab/>
      </w:r>
      <w:r>
        <w:tab/>
        <w:t>if value == null</w:t>
      </w:r>
    </w:p>
    <w:p w:rsidR="00670B3F" w:rsidRDefault="00670B3F" w:rsidP="00670B3F">
      <w:pPr>
        <w:pStyle w:val="Normal-NoParagraphSpace"/>
      </w:pPr>
      <w:r>
        <w:tab/>
      </w:r>
      <w:r>
        <w:tab/>
      </w:r>
      <w:r>
        <w:tab/>
        <w:t>set value = 0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proofErr w:type="gramStart"/>
      <w:r>
        <w:t>validateStringInput</w:t>
      </w:r>
      <w:proofErr w:type="spellEnd"/>
      <w:r>
        <w:t>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validates against </w:t>
      </w:r>
      <w:proofErr w:type="spellStart"/>
      <w:r>
        <w:t>sql</w:t>
      </w:r>
      <w:proofErr w:type="spellEnd"/>
      <w:r>
        <w:t xml:space="preserve"> injections, 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validates for string input with length &lt; 25 chars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r>
        <w:t>Recipe class</w:t>
      </w:r>
    </w:p>
    <w:p w:rsidR="00670B3F" w:rsidRDefault="00670B3F" w:rsidP="00670B3F">
      <w:pPr>
        <w:pStyle w:val="Normal-NoParagraphSpace"/>
      </w:pPr>
      <w:r>
        <w:t>Aggregate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lastRenderedPageBreak/>
        <w:tab/>
        <w:t xml:space="preserve">private String </w:t>
      </w:r>
      <w:proofErr w:type="spellStart"/>
      <w:r>
        <w:t>recipeName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ovenTemp</w:t>
      </w:r>
      <w:proofErr w:type="spellEnd"/>
      <w:r>
        <w:t xml:space="preserve"> = 0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cookTime</w:t>
      </w:r>
      <w:proofErr w:type="spellEnd"/>
      <w:r>
        <w:t xml:space="preserve"> = 0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servings = 1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weight = null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ArrayList</w:t>
      </w:r>
      <w:proofErr w:type="spellEnd"/>
      <w:r>
        <w:t xml:space="preserve"> Ingredient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StepDescription</w:t>
      </w:r>
      <w:proofErr w:type="spellEnd"/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default constructor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gramStart"/>
      <w:r>
        <w:t>Recipe(</w:t>
      </w:r>
      <w:proofErr w:type="gramEnd"/>
      <w:r>
        <w:t>){</w:t>
      </w:r>
    </w:p>
    <w:p w:rsidR="00670B3F" w:rsidRDefault="00670B3F" w:rsidP="00670B3F">
      <w:pPr>
        <w:pStyle w:val="Normal-NoParagraphSpace"/>
      </w:pPr>
      <w:r>
        <w:tab/>
      </w:r>
      <w:r>
        <w:tab/>
        <w:t>// set default values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 basic</w:t>
      </w:r>
    </w:p>
    <w:p w:rsidR="00670B3F" w:rsidRDefault="00670B3F" w:rsidP="00670B3F">
      <w:pPr>
        <w:pStyle w:val="Normal-NoParagraphSpace"/>
      </w:pPr>
      <w:r>
        <w:tab/>
        <w:t>public Recipe(</w:t>
      </w:r>
      <w:proofErr w:type="spellStart"/>
      <w:r>
        <w:t>recipeName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 with everything filled out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gramStart"/>
      <w:r>
        <w:t>Recipe(</w:t>
      </w:r>
      <w:proofErr w:type="spellStart"/>
      <w:proofErr w:type="gramEnd"/>
      <w:r>
        <w:t>recipeName</w:t>
      </w:r>
      <w:proofErr w:type="spellEnd"/>
      <w:r>
        <w:t xml:space="preserve">, </w:t>
      </w:r>
      <w:proofErr w:type="spellStart"/>
      <w:r>
        <w:t>ovenTemp</w:t>
      </w:r>
      <w:proofErr w:type="spellEnd"/>
      <w:r>
        <w:t xml:space="preserve">, </w:t>
      </w:r>
      <w:proofErr w:type="spellStart"/>
      <w:r>
        <w:t>cookTime</w:t>
      </w:r>
      <w:proofErr w:type="spellEnd"/>
      <w:r>
        <w:t>, servings, weight, Ingredient&lt;</w:t>
      </w:r>
      <w:proofErr w:type="spellStart"/>
      <w:r>
        <w:t>ArrayList</w:t>
      </w:r>
      <w:proofErr w:type="spellEnd"/>
      <w:r>
        <w:t>&gt;) {</w:t>
      </w:r>
    </w:p>
    <w:p w:rsidR="00670B3F" w:rsidRDefault="00670B3F" w:rsidP="00670B3F">
      <w:pPr>
        <w:pStyle w:val="Normal-NoParagraphSpace"/>
      </w:pPr>
      <w:r>
        <w:tab/>
        <w:t>}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get each Ingredient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foreach</w:t>
      </w:r>
      <w:proofErr w:type="spellEnd"/>
      <w:r>
        <w:t xml:space="preserve"> ingredient in Ingredient</w:t>
      </w:r>
    </w:p>
    <w:p w:rsidR="00670B3F" w:rsidRDefault="00670B3F" w:rsidP="00670B3F">
      <w:pPr>
        <w:pStyle w:val="Normal-NoParagraphSpace"/>
      </w:pPr>
      <w:r>
        <w:tab/>
      </w:r>
      <w:r>
        <w:tab/>
        <w:t>display row in table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endforeach</w:t>
      </w:r>
      <w:proofErr w:type="spellEnd"/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/* OPTIONAL DATA ENTERED */</w:t>
      </w:r>
    </w:p>
    <w:p w:rsidR="00670B3F" w:rsidRDefault="00670B3F" w:rsidP="00670B3F">
      <w:pPr>
        <w:pStyle w:val="Normal-NoParagraphSpace"/>
      </w:pPr>
      <w:r>
        <w:tab/>
        <w:t>// get oven temp, cook temp, servings and weight</w:t>
      </w:r>
    </w:p>
    <w:p w:rsidR="00670B3F" w:rsidRDefault="00670B3F" w:rsidP="00670B3F">
      <w:pPr>
        <w:pStyle w:val="Normal-NoParagraphSpace"/>
      </w:pPr>
      <w:r>
        <w:tab/>
        <w:t xml:space="preserve">servings = </w:t>
      </w:r>
      <w:proofErr w:type="spellStart"/>
      <w:r>
        <w:t>validateServings</w:t>
      </w:r>
      <w:proofErr w:type="spellEnd"/>
      <w:r>
        <w:t>(</w:t>
      </w:r>
      <w:proofErr w:type="spellStart"/>
      <w:r>
        <w:t>servingsInput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ovenTemp</w:t>
      </w:r>
      <w:proofErr w:type="spellEnd"/>
      <w:r>
        <w:t xml:space="preserve"> = </w:t>
      </w:r>
      <w:proofErr w:type="spellStart"/>
      <w:r>
        <w:t>validateTemp</w:t>
      </w:r>
      <w:proofErr w:type="spellEnd"/>
      <w:r>
        <w:t>(</w:t>
      </w:r>
      <w:proofErr w:type="spellStart"/>
      <w:r>
        <w:t>ovenTempInput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cookTime</w:t>
      </w:r>
      <w:proofErr w:type="spellEnd"/>
      <w:r>
        <w:t xml:space="preserve"> = </w:t>
      </w:r>
      <w:proofErr w:type="spellStart"/>
      <w:r>
        <w:t>validateCookInput</w:t>
      </w:r>
      <w:proofErr w:type="spellEnd"/>
      <w:r>
        <w:t>(</w:t>
      </w:r>
      <w:proofErr w:type="spellStart"/>
      <w:r>
        <w:t>cookTimeInput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  <w:t xml:space="preserve">weight = </w:t>
      </w:r>
      <w:proofErr w:type="spellStart"/>
      <w:r>
        <w:t>validateWeight</w:t>
      </w:r>
      <w:proofErr w:type="spellEnd"/>
      <w:r>
        <w:t>(</w:t>
      </w:r>
      <w:proofErr w:type="spellStart"/>
      <w:r>
        <w:t>weightInput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validateServings</w:t>
      </w:r>
      <w:proofErr w:type="spellEnd"/>
      <w:r>
        <w:t>(</w:t>
      </w:r>
      <w:proofErr w:type="spellStart"/>
      <w:r>
        <w:t>servingsInput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 range (cannot be &lt; 1) with default = 0</w:t>
      </w:r>
    </w:p>
    <w:p w:rsidR="00670B3F" w:rsidRDefault="00670B3F" w:rsidP="00670B3F">
      <w:pPr>
        <w:pStyle w:val="Normal-NoParagraphSpace"/>
      </w:pPr>
      <w:r>
        <w:tab/>
        <w:t>}</w:t>
      </w:r>
      <w:r>
        <w:tab/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validateTemp</w:t>
      </w:r>
      <w:proofErr w:type="spellEnd"/>
      <w:r>
        <w:t>(</w:t>
      </w:r>
      <w:proofErr w:type="spellStart"/>
      <w:r>
        <w:t>ovenTempInput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 range 0 - 500 with default = 0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string </w:t>
      </w:r>
      <w:proofErr w:type="spellStart"/>
      <w:r>
        <w:t>validateCookInput</w:t>
      </w:r>
      <w:proofErr w:type="spellEnd"/>
      <w:r>
        <w:t>(</w:t>
      </w:r>
      <w:proofErr w:type="spellStart"/>
      <w:r>
        <w:t>cookTimeInput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validates against </w:t>
      </w:r>
      <w:proofErr w:type="spellStart"/>
      <w:r>
        <w:t>sql</w:t>
      </w:r>
      <w:proofErr w:type="spellEnd"/>
      <w:r>
        <w:t xml:space="preserve"> injections, </w:t>
      </w:r>
    </w:p>
    <w:p w:rsidR="00670B3F" w:rsidRDefault="00670B3F" w:rsidP="00670B3F">
      <w:pPr>
        <w:pStyle w:val="Normal-NoParagraphSpace"/>
      </w:pPr>
      <w:r>
        <w:tab/>
      </w:r>
      <w:r>
        <w:tab/>
        <w:t>// validates for string input with length &lt; 25 chars with default = 0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validateWeight</w:t>
      </w:r>
      <w:proofErr w:type="spellEnd"/>
      <w:r>
        <w:t>(</w:t>
      </w:r>
      <w:proofErr w:type="spellStart"/>
      <w:r>
        <w:t>weightInput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in grams with default = 0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lastRenderedPageBreak/>
        <w:tab/>
      </w:r>
    </w:p>
    <w:p w:rsidR="00670B3F" w:rsidRDefault="00670B3F" w:rsidP="00670B3F">
      <w:pPr>
        <w:pStyle w:val="Normal-NoParagraphSpace"/>
      </w:pPr>
      <w:r>
        <w:tab/>
        <w:t>// getters and setters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getOvenTemp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setOvenTemp</w:t>
      </w:r>
      <w:proofErr w:type="spellEnd"/>
      <w:r>
        <w:t>(</w:t>
      </w:r>
      <w:proofErr w:type="spellStart"/>
      <w:r>
        <w:t>ovenTemp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getCookTime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setCookTime</w:t>
      </w:r>
      <w:proofErr w:type="spellEnd"/>
      <w:r>
        <w:t>(</w:t>
      </w:r>
      <w:proofErr w:type="spellStart"/>
      <w:r>
        <w:t>cookTime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getServings</w:t>
      </w:r>
      <w:proofErr w:type="spellEnd"/>
      <w:r>
        <w:t>(</w:t>
      </w:r>
      <w:proofErr w:type="gramEnd"/>
      <w:r>
        <w:t xml:space="preserve">) 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setServings</w:t>
      </w:r>
      <w:proofErr w:type="spellEnd"/>
      <w:r>
        <w:t>(servings)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getWeight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setWeight</w:t>
      </w:r>
      <w:proofErr w:type="spellEnd"/>
      <w:r>
        <w:t>(weight)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@override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>STOP</w:t>
      </w:r>
      <w:r>
        <w:tab/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r>
        <w:t>Ingredient class extends Recipe</w:t>
      </w:r>
    </w:p>
    <w:p w:rsidR="00670B3F" w:rsidRDefault="00670B3F" w:rsidP="00670B3F">
      <w:pPr>
        <w:pStyle w:val="Normal-NoParagraphSpace"/>
      </w:pPr>
      <w:r>
        <w:t xml:space="preserve">This class holds ingredient and gets the nutrient </w:t>
      </w:r>
    </w:p>
    <w:p w:rsidR="00670B3F" w:rsidRDefault="00670B3F" w:rsidP="00670B3F">
      <w:pPr>
        <w:pStyle w:val="Normal-NoParagraphSpace"/>
      </w:pPr>
      <w:r>
        <w:t>values from the nutrient class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ingredientName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double </w:t>
      </w:r>
      <w:proofErr w:type="spellStart"/>
      <w:r>
        <w:t>amountInRecipe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MeasurementType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ArrayList</w:t>
      </w:r>
      <w:proofErr w:type="spellEnd"/>
      <w:r>
        <w:t xml:space="preserve"> Nutrients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default constructor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gramStart"/>
      <w:r>
        <w:t>Ingredient(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set default values</w:t>
      </w:r>
    </w:p>
    <w:p w:rsidR="00670B3F" w:rsidRDefault="00670B3F" w:rsidP="00670B3F">
      <w:pPr>
        <w:pStyle w:val="Normal-NoParagraphSpace"/>
      </w:pPr>
      <w:r>
        <w:tab/>
        <w:t>}</w:t>
      </w:r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 xml:space="preserve">// constructor (not sure how to handle the Nutrient </w:t>
      </w:r>
      <w:proofErr w:type="spellStart"/>
      <w:r>
        <w:t>arrayList</w:t>
      </w:r>
      <w:proofErr w:type="spellEnd"/>
      <w:r>
        <w:t xml:space="preserve"> and </w:t>
      </w:r>
      <w:proofErr w:type="spellStart"/>
      <w:r>
        <w:t>enums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gramStart"/>
      <w:r>
        <w:t>Ingredient(</w:t>
      </w:r>
      <w:proofErr w:type="spellStart"/>
      <w:proofErr w:type="gramEnd"/>
      <w:r>
        <w:t>ingredientName</w:t>
      </w:r>
      <w:proofErr w:type="spellEnd"/>
      <w:r>
        <w:t xml:space="preserve">, </w:t>
      </w:r>
      <w:proofErr w:type="spellStart"/>
      <w:r>
        <w:t>amountInRecipe</w:t>
      </w:r>
      <w:proofErr w:type="spellEnd"/>
      <w:r>
        <w:t xml:space="preserve">, </w:t>
      </w:r>
      <w:proofErr w:type="spellStart"/>
      <w:r>
        <w:t>measurementType</w:t>
      </w:r>
      <w:proofErr w:type="spellEnd"/>
      <w:r>
        <w:t>, Nutrient&lt;</w:t>
      </w:r>
      <w:proofErr w:type="spellStart"/>
      <w:r>
        <w:t>arrayList</w:t>
      </w:r>
      <w:proofErr w:type="spellEnd"/>
      <w:r>
        <w:t>&gt;)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get each nutrient value for the ingredient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foreach</w:t>
      </w:r>
      <w:proofErr w:type="spellEnd"/>
      <w:r>
        <w:t xml:space="preserve"> </w:t>
      </w:r>
      <w:proofErr w:type="spellStart"/>
      <w:r>
        <w:t>nutient</w:t>
      </w:r>
      <w:proofErr w:type="spellEnd"/>
      <w:r>
        <w:t xml:space="preserve"> in Nutrients</w:t>
      </w:r>
    </w:p>
    <w:p w:rsidR="00670B3F" w:rsidRDefault="00670B3F" w:rsidP="00670B3F">
      <w:pPr>
        <w:pStyle w:val="Normal-NoParagraphSpace"/>
      </w:pPr>
      <w:r>
        <w:tab/>
      </w:r>
      <w:r>
        <w:tab/>
      </w:r>
      <w:proofErr w:type="spellStart"/>
      <w:proofErr w:type="gramStart"/>
      <w:r>
        <w:t>getNutrients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endforeach</w:t>
      </w:r>
      <w:proofErr w:type="spellEnd"/>
      <w:r>
        <w:tab/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getters and setters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getIngredientID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setIngredientID</w:t>
      </w:r>
      <w:proofErr w:type="spellEnd"/>
      <w:r>
        <w:t>(</w:t>
      </w:r>
      <w:proofErr w:type="spellStart"/>
      <w:r>
        <w:t>ingredientId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getIngredientName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setIngredientName</w:t>
      </w:r>
      <w:proofErr w:type="spellEnd"/>
      <w:r>
        <w:t>(</w:t>
      </w:r>
      <w:proofErr w:type="spellStart"/>
      <w:r>
        <w:t>ingredientName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lastRenderedPageBreak/>
        <w:tab/>
      </w:r>
      <w:proofErr w:type="spellStart"/>
      <w:proofErr w:type="gramStart"/>
      <w:r>
        <w:t>getAmountInRecipe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setAmountInRecipe</w:t>
      </w:r>
      <w:proofErr w:type="spellEnd"/>
      <w:r>
        <w:t>(</w:t>
      </w:r>
      <w:proofErr w:type="spellStart"/>
      <w:r>
        <w:t>amountInRecipe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getMeasurementType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setMeasurementType</w:t>
      </w:r>
      <w:proofErr w:type="spellEnd"/>
      <w:r>
        <w:t>(</w:t>
      </w:r>
      <w:proofErr w:type="spellStart"/>
      <w:r>
        <w:t>measurementType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getNutrients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setNutrients</w:t>
      </w:r>
      <w:proofErr w:type="spellEnd"/>
      <w:r>
        <w:t>(Nutrients&lt;</w:t>
      </w:r>
      <w:proofErr w:type="spellStart"/>
      <w:proofErr w:type="gramStart"/>
      <w:r>
        <w:t>ArrayList</w:t>
      </w:r>
      <w:proofErr w:type="spellEnd"/>
      <w:r>
        <w:t xml:space="preserve">)   </w:t>
      </w:r>
      <w:proofErr w:type="gramEnd"/>
      <w:r>
        <w:t>// getters/setters for each ingredient?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@override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  <w:r>
        <w:t>/*   MEASUREMENT TYPE ENUMERATION -- USED BY INGREDIENT CLASS   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LIQUID_OUNCE</w:t>
      </w:r>
    </w:p>
    <w:p w:rsidR="00670B3F" w:rsidRDefault="00670B3F" w:rsidP="00670B3F">
      <w:pPr>
        <w:pStyle w:val="Normal-NoParagraphSpace"/>
      </w:pPr>
      <w:r>
        <w:tab/>
        <w:t>DRY_OUNCE</w:t>
      </w:r>
    </w:p>
    <w:p w:rsidR="00670B3F" w:rsidRDefault="00670B3F" w:rsidP="00670B3F">
      <w:pPr>
        <w:pStyle w:val="Normal-NoParagraphSpace"/>
      </w:pPr>
      <w:r>
        <w:tab/>
        <w:t>GRAM</w:t>
      </w:r>
    </w:p>
    <w:p w:rsidR="00670B3F" w:rsidRDefault="00670B3F" w:rsidP="00670B3F">
      <w:pPr>
        <w:pStyle w:val="Normal-NoParagraphSpace"/>
      </w:pPr>
      <w:r>
        <w:tab/>
        <w:t>MILLIGRAM</w:t>
      </w:r>
    </w:p>
    <w:p w:rsidR="00670B3F" w:rsidRDefault="00670B3F" w:rsidP="00670B3F">
      <w:pPr>
        <w:pStyle w:val="Normal-NoParagraphSpace"/>
      </w:pPr>
      <w:r>
        <w:tab/>
        <w:t>TEASPOON</w:t>
      </w:r>
    </w:p>
    <w:p w:rsidR="00670B3F" w:rsidRDefault="00670B3F" w:rsidP="00670B3F">
      <w:pPr>
        <w:pStyle w:val="Normal-NoParagraphSpace"/>
      </w:pPr>
      <w:r>
        <w:tab/>
        <w:t>TABLESPOON</w:t>
      </w:r>
    </w:p>
    <w:p w:rsidR="00670B3F" w:rsidRDefault="00670B3F" w:rsidP="00670B3F">
      <w:pPr>
        <w:pStyle w:val="Normal-NoParagraphSpace"/>
      </w:pPr>
      <w:r>
        <w:tab/>
        <w:t>LIQUID_CUP</w:t>
      </w:r>
    </w:p>
    <w:p w:rsidR="00670B3F" w:rsidRDefault="00670B3F" w:rsidP="00670B3F">
      <w:pPr>
        <w:pStyle w:val="Normal-NoParagraphSpace"/>
      </w:pPr>
      <w:r>
        <w:tab/>
        <w:t>DRY_CUP</w:t>
      </w:r>
    </w:p>
    <w:p w:rsidR="00670B3F" w:rsidRDefault="00670B3F" w:rsidP="00670B3F">
      <w:pPr>
        <w:pStyle w:val="Normal-NoParagraphSpace"/>
      </w:pPr>
      <w:r>
        <w:tab/>
        <w:t>PINT</w:t>
      </w:r>
    </w:p>
    <w:p w:rsidR="00670B3F" w:rsidRDefault="00670B3F" w:rsidP="00670B3F">
      <w:pPr>
        <w:pStyle w:val="Normal-NoParagraphSpace"/>
      </w:pPr>
      <w:r>
        <w:tab/>
        <w:t>POUND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r>
        <w:t>Nutrient class extends Ingredient</w:t>
      </w:r>
    </w:p>
    <w:p w:rsidR="00670B3F" w:rsidRDefault="00670B3F" w:rsidP="00670B3F">
      <w:pPr>
        <w:pStyle w:val="Normal-NoParagraphSpace"/>
      </w:pPr>
      <w:r>
        <w:t>This class holds the nutrient names and values for each ingredient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NutrientType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double </w:t>
      </w:r>
      <w:proofErr w:type="spellStart"/>
      <w:r>
        <w:t>servingSizeInGrams</w:t>
      </w:r>
      <w:proofErr w:type="spellEnd"/>
    </w:p>
    <w:p w:rsidR="00670B3F" w:rsidRDefault="00670B3F" w:rsidP="00670B3F">
      <w:pPr>
        <w:pStyle w:val="Normal-NoParagraphSpace"/>
      </w:pPr>
      <w:r>
        <w:tab/>
        <w:t>private double grams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milligrams</w:t>
      </w:r>
    </w:p>
    <w:p w:rsidR="00670B3F" w:rsidRDefault="00670B3F" w:rsidP="00670B3F">
      <w:pPr>
        <w:pStyle w:val="Normal-NoParagraphSpace"/>
      </w:pPr>
      <w:r>
        <w:tab/>
        <w:t xml:space="preserve">private double </w:t>
      </w:r>
      <w:proofErr w:type="spellStart"/>
      <w:r>
        <w:t>labelNutrientValue</w:t>
      </w:r>
      <w:proofErr w:type="spellEnd"/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default constructor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gramStart"/>
      <w:r>
        <w:t>Nutrient(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set default values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 for grams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gramStart"/>
      <w:r>
        <w:t>Nutrient(</w:t>
      </w:r>
      <w:proofErr w:type="spellStart"/>
      <w:proofErr w:type="gramEnd"/>
      <w:r>
        <w:t>nutrientType</w:t>
      </w:r>
      <w:proofErr w:type="spellEnd"/>
      <w:r>
        <w:t xml:space="preserve">, </w:t>
      </w:r>
      <w:proofErr w:type="spellStart"/>
      <w:r>
        <w:t>servingSizeInGrams</w:t>
      </w:r>
      <w:proofErr w:type="spellEnd"/>
      <w:r>
        <w:t xml:space="preserve">, grams, </w:t>
      </w:r>
      <w:proofErr w:type="spellStart"/>
      <w:r>
        <w:t>labelNutrientValue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 for milligrams</w:t>
      </w:r>
    </w:p>
    <w:p w:rsidR="00670B3F" w:rsidRDefault="00670B3F" w:rsidP="00670B3F">
      <w:pPr>
        <w:pStyle w:val="Normal-NoParagraphSpace"/>
      </w:pPr>
      <w:r>
        <w:lastRenderedPageBreak/>
        <w:tab/>
        <w:t xml:space="preserve">public </w:t>
      </w:r>
      <w:proofErr w:type="gramStart"/>
      <w:r>
        <w:t>Nutrient(</w:t>
      </w:r>
      <w:proofErr w:type="spellStart"/>
      <w:proofErr w:type="gramEnd"/>
      <w:r>
        <w:t>nutrientType</w:t>
      </w:r>
      <w:proofErr w:type="spellEnd"/>
      <w:r>
        <w:t xml:space="preserve">, </w:t>
      </w:r>
      <w:proofErr w:type="spellStart"/>
      <w:r>
        <w:t>servingSizeInGrams</w:t>
      </w:r>
      <w:proofErr w:type="spellEnd"/>
      <w:r>
        <w:t xml:space="preserve">, milligrams, </w:t>
      </w:r>
      <w:proofErr w:type="spellStart"/>
      <w:r>
        <w:t>labelNutrientValue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  <w:t>}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getters/setters for each nutrient</w:t>
      </w:r>
    </w:p>
    <w:p w:rsidR="00670B3F" w:rsidRDefault="00670B3F" w:rsidP="00670B3F">
      <w:pPr>
        <w:pStyle w:val="Normal-NoParagraphSpace"/>
      </w:pPr>
      <w:r>
        <w:tab/>
        <w:t xml:space="preserve">// nutrients are in an </w:t>
      </w:r>
      <w:proofErr w:type="spellStart"/>
      <w:r>
        <w:t>enum</w:t>
      </w:r>
      <w:proofErr w:type="spellEnd"/>
      <w:r>
        <w:t xml:space="preserve">, so not sure how to handle this 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getNutrient</w:t>
      </w:r>
      <w:proofErr w:type="spellEnd"/>
      <w:r>
        <w:t>(</w:t>
      </w:r>
      <w:proofErr w:type="gramEnd"/>
      <w:r>
        <w:t xml:space="preserve">) </w:t>
      </w:r>
      <w:proofErr w:type="spellStart"/>
      <w:r>
        <w:t>enum</w:t>
      </w:r>
      <w:proofErr w:type="spellEnd"/>
    </w:p>
    <w:p w:rsidR="00670B3F" w:rsidRDefault="00670B3F" w:rsidP="00670B3F">
      <w:pPr>
        <w:pStyle w:val="Normal-NoParagraphSpace"/>
      </w:pPr>
      <w:r>
        <w:tab/>
      </w:r>
      <w:proofErr w:type="spellStart"/>
      <w:r>
        <w:t>setNutrient</w:t>
      </w:r>
      <w:proofErr w:type="spellEnd"/>
      <w:r>
        <w:t>(</w:t>
      </w:r>
      <w:proofErr w:type="gramStart"/>
      <w:r>
        <w:t xml:space="preserve">CALORIES)   </w:t>
      </w:r>
      <w:proofErr w:type="gramEnd"/>
      <w:r>
        <w:t>//  ???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@override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  <w:r>
        <w:t>/*   NUTRIENT TYPE ENUMERATION -- USED BY NUTRIENT CLASS   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CALORIES</w:t>
      </w:r>
    </w:p>
    <w:p w:rsidR="00670B3F" w:rsidRDefault="00670B3F" w:rsidP="00670B3F">
      <w:pPr>
        <w:pStyle w:val="Normal-NoParagraphSpace"/>
      </w:pPr>
      <w:r>
        <w:tab/>
        <w:t>FAT</w:t>
      </w:r>
    </w:p>
    <w:p w:rsidR="00670B3F" w:rsidRDefault="00670B3F" w:rsidP="00670B3F">
      <w:pPr>
        <w:pStyle w:val="Normal-NoParagraphSpace"/>
      </w:pPr>
      <w:r>
        <w:tab/>
        <w:t>CHOLESTEROL</w:t>
      </w:r>
    </w:p>
    <w:p w:rsidR="00670B3F" w:rsidRDefault="00670B3F" w:rsidP="00670B3F">
      <w:pPr>
        <w:pStyle w:val="Normal-NoParagraphSpace"/>
      </w:pPr>
      <w:r>
        <w:tab/>
        <w:t>SODIUM</w:t>
      </w:r>
    </w:p>
    <w:p w:rsidR="00670B3F" w:rsidRDefault="00670B3F" w:rsidP="00670B3F">
      <w:pPr>
        <w:pStyle w:val="Normal-NoParagraphSpace"/>
      </w:pPr>
      <w:r>
        <w:tab/>
        <w:t>POTASSIUM</w:t>
      </w:r>
    </w:p>
    <w:p w:rsidR="00670B3F" w:rsidRDefault="00670B3F" w:rsidP="00670B3F">
      <w:pPr>
        <w:pStyle w:val="Normal-NoParagraphSpace"/>
      </w:pPr>
      <w:r>
        <w:tab/>
        <w:t>CARBOHYDRATE</w:t>
      </w:r>
    </w:p>
    <w:p w:rsidR="00670B3F" w:rsidRDefault="00670B3F" w:rsidP="00670B3F">
      <w:pPr>
        <w:pStyle w:val="Normal-NoParagraphSpace"/>
      </w:pPr>
      <w:r>
        <w:tab/>
        <w:t>FIBER</w:t>
      </w:r>
    </w:p>
    <w:p w:rsidR="00670B3F" w:rsidRDefault="00670B3F" w:rsidP="00670B3F">
      <w:pPr>
        <w:pStyle w:val="Normal-NoParagraphSpace"/>
      </w:pPr>
      <w:r>
        <w:tab/>
        <w:t>PROTEIN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StepDescription</w:t>
      </w:r>
      <w:proofErr w:type="spellEnd"/>
      <w:r>
        <w:t xml:space="preserve"> class extends Recipe</w:t>
      </w:r>
    </w:p>
    <w:p w:rsidR="00670B3F" w:rsidRDefault="00670B3F" w:rsidP="00670B3F">
      <w:pPr>
        <w:pStyle w:val="Normal-NoParagraphSpace"/>
      </w:pPr>
      <w:r>
        <w:t>This class holds the steps and directions for the recipe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tab/>
        <w:t xml:space="preserve">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stepNumber</w:t>
      </w:r>
      <w:proofErr w:type="spellEnd"/>
    </w:p>
    <w:p w:rsidR="00670B3F" w:rsidRDefault="00670B3F" w:rsidP="00670B3F">
      <w:pPr>
        <w:pStyle w:val="Normal-NoParagraphSpace"/>
      </w:pPr>
      <w:r>
        <w:tab/>
        <w:t>private String description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default constructor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StepDescription</w:t>
      </w:r>
      <w:proofErr w:type="spellEnd"/>
      <w:r>
        <w:t>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>// set default values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 for grams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StepDescription</w:t>
      </w:r>
      <w:proofErr w:type="spellEnd"/>
      <w:r>
        <w:t>(</w:t>
      </w:r>
      <w:proofErr w:type="spellStart"/>
      <w:proofErr w:type="gramEnd"/>
      <w:r>
        <w:t>stepNumber</w:t>
      </w:r>
      <w:proofErr w:type="spellEnd"/>
      <w:r>
        <w:t>, description) {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getters/setters for each step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getStepNumber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setStepNumber</w:t>
      </w:r>
      <w:proofErr w:type="spellEnd"/>
      <w:r>
        <w:t>(</w:t>
      </w:r>
      <w:proofErr w:type="spellStart"/>
      <w:r>
        <w:t>stepNumber</w:t>
      </w:r>
      <w:proofErr w:type="spell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ab/>
      </w:r>
      <w:proofErr w:type="spellStart"/>
      <w:r>
        <w:t>setDescription</w:t>
      </w:r>
      <w:proofErr w:type="spellEnd"/>
      <w:r>
        <w:t>(description)</w:t>
      </w:r>
    </w:p>
    <w:p w:rsidR="00670B3F" w:rsidRDefault="00670B3F" w:rsidP="00670B3F">
      <w:pPr>
        <w:pStyle w:val="Normal-NoParagraphSpace"/>
      </w:pPr>
      <w:r>
        <w:lastRenderedPageBreak/>
        <w:tab/>
      </w:r>
    </w:p>
    <w:p w:rsidR="00670B3F" w:rsidRDefault="00670B3F" w:rsidP="00670B3F">
      <w:pPr>
        <w:pStyle w:val="Normal-NoParagraphSpace"/>
      </w:pPr>
      <w:r>
        <w:tab/>
        <w:t>@override</w:t>
      </w:r>
    </w:p>
    <w:p w:rsidR="00670B3F" w:rsidRDefault="00670B3F" w:rsidP="00670B3F">
      <w:pPr>
        <w:pStyle w:val="Normal-NoParagraphSpace"/>
      </w:pPr>
      <w:r>
        <w:tab/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CalculateAmt</w:t>
      </w:r>
      <w:proofErr w:type="spellEnd"/>
      <w:r>
        <w:t xml:space="preserve"> class</w:t>
      </w:r>
    </w:p>
    <w:p w:rsidR="00670B3F" w:rsidRDefault="00670B3F" w:rsidP="00670B3F">
      <w:pPr>
        <w:pStyle w:val="Normal-NoParagraphSpace"/>
      </w:pPr>
      <w:r>
        <w:t>This class holds all the methods for math</w:t>
      </w:r>
    </w:p>
    <w:p w:rsidR="00670B3F" w:rsidRDefault="00670B3F" w:rsidP="00670B3F">
      <w:pPr>
        <w:pStyle w:val="Normal-NoParagraphSpace"/>
      </w:pPr>
      <w:r>
        <w:t>in the Nutrient, Ingredient, and Recipe classes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>// variables</w:t>
      </w:r>
    </w:p>
    <w:p w:rsidR="00670B3F" w:rsidRDefault="00670B3F" w:rsidP="00670B3F">
      <w:pPr>
        <w:pStyle w:val="Normal-NoParagraphSpace"/>
      </w:pPr>
      <w:r>
        <w:tab/>
        <w:t>private double amount</w:t>
      </w:r>
    </w:p>
    <w:p w:rsidR="00670B3F" w:rsidRDefault="00670B3F" w:rsidP="00670B3F">
      <w:pPr>
        <w:pStyle w:val="Normal-NoParagraphSpace"/>
      </w:pPr>
      <w:r>
        <w:tab/>
        <w:t>private double grams</w:t>
      </w:r>
    </w:p>
    <w:p w:rsidR="00670B3F" w:rsidRDefault="00670B3F" w:rsidP="00670B3F">
      <w:pPr>
        <w:pStyle w:val="Normal-NoParagraphSpace"/>
      </w:pPr>
      <w:r>
        <w:tab/>
        <w:t xml:space="preserve">private double </w:t>
      </w:r>
      <w:proofErr w:type="spellStart"/>
      <w:r>
        <w:t>amtPerServing</w:t>
      </w:r>
      <w:proofErr w:type="spellEnd"/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default constructor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CalculateAmt</w:t>
      </w:r>
      <w:proofErr w:type="spellEnd"/>
      <w:r>
        <w:t>(</w:t>
      </w:r>
      <w:proofErr w:type="gramEnd"/>
      <w:r>
        <w:t>){</w:t>
      </w:r>
    </w:p>
    <w:p w:rsidR="00670B3F" w:rsidRDefault="00670B3F" w:rsidP="00670B3F">
      <w:pPr>
        <w:pStyle w:val="Normal-NoParagraphSpace"/>
      </w:pPr>
      <w:r>
        <w:tab/>
      </w:r>
      <w:r>
        <w:tab/>
        <w:t>// set default values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constructor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CalculateAmt</w:t>
      </w:r>
      <w:proofErr w:type="spellEnd"/>
      <w:r>
        <w:t>(</w:t>
      </w:r>
      <w:proofErr w:type="gramEnd"/>
      <w:r>
        <w:t xml:space="preserve">amount, grams, </w:t>
      </w:r>
      <w:proofErr w:type="spellStart"/>
      <w:r>
        <w:t>amtPerServing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CalculateAmt</w:t>
      </w:r>
      <w:proofErr w:type="spellEnd"/>
      <w:r>
        <w:t>(</w:t>
      </w:r>
      <w:proofErr w:type="gram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methods for converting weight and volume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liquidOzToGram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liquid oz. = 28.3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dryOzToGram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dry oz. = ___ grams</w:t>
      </w:r>
    </w:p>
    <w:p w:rsidR="00670B3F" w:rsidRDefault="00670B3F" w:rsidP="00670B3F">
      <w:pPr>
        <w:pStyle w:val="Normal-NoParagraphSpace"/>
      </w:pPr>
      <w:r>
        <w:tab/>
        <w:t>}</w:t>
      </w:r>
      <w:r>
        <w:tab/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teaspoonToGram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dry teas. = 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tablespoonToGram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dry TBSP. = ___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liquidCupToGram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liquid cup = ___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dryCupToGram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lastRenderedPageBreak/>
        <w:tab/>
      </w:r>
      <w:r>
        <w:tab/>
        <w:t>// 1 dry cup = ___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pintToGram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liquid pint = ___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poundToGram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1 dry </w:t>
      </w:r>
      <w:proofErr w:type="spellStart"/>
      <w:r>
        <w:t>lb</w:t>
      </w:r>
      <w:proofErr w:type="spellEnd"/>
      <w:r>
        <w:t xml:space="preserve"> = ____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r>
        <w:t>milliToGram</w:t>
      </w:r>
      <w:proofErr w:type="spellEnd"/>
      <w:r>
        <w:t>(amount) {</w:t>
      </w:r>
    </w:p>
    <w:p w:rsidR="00670B3F" w:rsidRDefault="00670B3F" w:rsidP="00670B3F">
      <w:pPr>
        <w:pStyle w:val="Normal-NoParagraphSpace"/>
      </w:pPr>
      <w:r>
        <w:tab/>
      </w:r>
      <w:r>
        <w:tab/>
        <w:t>// 1 milligram = ___ grams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>STOP</w:t>
      </w: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MemberDB</w:t>
      </w:r>
      <w:proofErr w:type="spellEnd"/>
      <w:r>
        <w:t xml:space="preserve"> class implements Serializable</w:t>
      </w:r>
    </w:p>
    <w:p w:rsidR="00670B3F" w:rsidRDefault="00670B3F" w:rsidP="00670B3F">
      <w:pPr>
        <w:pStyle w:val="Normal-NoParagraphSpace"/>
      </w:pPr>
      <w:r>
        <w:t>This class connects to database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insertMember</w:t>
      </w:r>
      <w:proofErr w:type="spellEnd"/>
      <w:r>
        <w:t>(</w:t>
      </w:r>
      <w:proofErr w:type="gramEnd"/>
      <w:r>
        <w:t>Member member) {</w:t>
      </w:r>
    </w:p>
    <w:p w:rsidR="00670B3F" w:rsidRDefault="00670B3F" w:rsidP="00670B3F">
      <w:pPr>
        <w:pStyle w:val="Normal-NoParagraphSpace"/>
      </w:pPr>
      <w:r>
        <w:tab/>
      </w:r>
      <w:r>
        <w:tab/>
        <w:t>// insert new Member into DB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retrieveMember</w:t>
      </w:r>
      <w:proofErr w:type="spellEnd"/>
      <w:r>
        <w:t>(</w:t>
      </w:r>
      <w:proofErr w:type="gramEnd"/>
      <w:r>
        <w:t>Member member)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save data to </w:t>
      </w:r>
      <w:proofErr w:type="spellStart"/>
      <w:r>
        <w:t>persistant</w:t>
      </w:r>
      <w:proofErr w:type="spellEnd"/>
      <w:r>
        <w:t xml:space="preserve"> data 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>STOP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RecipeDB</w:t>
      </w:r>
      <w:proofErr w:type="spellEnd"/>
      <w:r>
        <w:t xml:space="preserve"> class implements Serializable</w:t>
      </w:r>
    </w:p>
    <w:p w:rsidR="00670B3F" w:rsidRDefault="00670B3F" w:rsidP="00670B3F">
      <w:pPr>
        <w:pStyle w:val="Normal-NoParagraphSpace"/>
      </w:pPr>
      <w:r>
        <w:t>This class holds all the recipe and Step/Description values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  <w:r>
        <w:tab/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insertRecipe</w:t>
      </w:r>
      <w:proofErr w:type="spellEnd"/>
      <w:r>
        <w:t>(</w:t>
      </w:r>
      <w:proofErr w:type="gramEnd"/>
      <w:r>
        <w:t>Recipe recipe)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insert new recipe into member's database 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retrieveRecipe</w:t>
      </w:r>
      <w:proofErr w:type="spellEnd"/>
      <w:r>
        <w:t>(</w:t>
      </w:r>
      <w:proofErr w:type="gramEnd"/>
      <w:r>
        <w:t>Recipe recipe)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save stored member's recipe to </w:t>
      </w:r>
      <w:proofErr w:type="spellStart"/>
      <w:r>
        <w:t>persistant</w:t>
      </w:r>
      <w:proofErr w:type="spellEnd"/>
      <w:r>
        <w:t xml:space="preserve"> file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deleteRecipe</w:t>
      </w:r>
      <w:proofErr w:type="spellEnd"/>
      <w:r>
        <w:t>(</w:t>
      </w:r>
      <w:proofErr w:type="gramEnd"/>
      <w:r>
        <w:t>Recipe recipe) {</w:t>
      </w:r>
    </w:p>
    <w:p w:rsidR="00670B3F" w:rsidRDefault="00670B3F" w:rsidP="00670B3F">
      <w:pPr>
        <w:pStyle w:val="Normal-NoParagraphSpace"/>
      </w:pPr>
      <w:r>
        <w:tab/>
      </w:r>
      <w:r>
        <w:tab/>
        <w:t>// delete stored recipe from member's database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updateRecipe</w:t>
      </w:r>
      <w:proofErr w:type="spellEnd"/>
      <w:r>
        <w:t>(</w:t>
      </w:r>
      <w:proofErr w:type="gramEnd"/>
      <w:r>
        <w:t>Recipe recipe) {</w:t>
      </w:r>
    </w:p>
    <w:p w:rsidR="00670B3F" w:rsidRDefault="00670B3F" w:rsidP="00670B3F">
      <w:pPr>
        <w:pStyle w:val="Normal-NoParagraphSpace"/>
      </w:pPr>
      <w:r>
        <w:tab/>
      </w:r>
      <w:r>
        <w:tab/>
        <w:t>// replace stored recipe in database with new values</w:t>
      </w:r>
    </w:p>
    <w:p w:rsidR="00670B3F" w:rsidRDefault="00670B3F" w:rsidP="00670B3F">
      <w:pPr>
        <w:pStyle w:val="Normal-NoParagraphSpace"/>
      </w:pPr>
      <w:r>
        <w:tab/>
        <w:t>}</w:t>
      </w:r>
      <w:r>
        <w:tab/>
      </w:r>
    </w:p>
    <w:p w:rsidR="00670B3F" w:rsidRDefault="00670B3F" w:rsidP="00670B3F">
      <w:pPr>
        <w:pStyle w:val="Normal-NoParagraphSpace"/>
      </w:pPr>
      <w:r>
        <w:t>STOP</w:t>
      </w:r>
      <w:r>
        <w:tab/>
      </w:r>
    </w:p>
    <w:p w:rsidR="00670B3F" w:rsidRDefault="00670B3F" w:rsidP="00670B3F">
      <w:pPr>
        <w:pStyle w:val="Normal-NoParagraphSpace"/>
      </w:pPr>
      <w:r>
        <w:lastRenderedPageBreak/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IngredientDB</w:t>
      </w:r>
      <w:proofErr w:type="spellEnd"/>
      <w:r>
        <w:t xml:space="preserve"> class implements Serializable</w:t>
      </w:r>
    </w:p>
    <w:p w:rsidR="00670B3F" w:rsidRDefault="00670B3F" w:rsidP="00670B3F">
      <w:pPr>
        <w:pStyle w:val="Normal-NoParagraphSpace"/>
      </w:pPr>
      <w:r>
        <w:t>This class holds all the ingredient and its' nutrient values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  <w:r>
        <w:tab/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insertIngredient</w:t>
      </w:r>
      <w:proofErr w:type="spellEnd"/>
      <w:r>
        <w:t>(</w:t>
      </w:r>
      <w:proofErr w:type="gramEnd"/>
      <w:r>
        <w:t>Ingredient ingredient) {</w:t>
      </w:r>
    </w:p>
    <w:p w:rsidR="00670B3F" w:rsidRDefault="00670B3F" w:rsidP="00670B3F">
      <w:pPr>
        <w:pStyle w:val="Normal-NoParagraphSpace"/>
      </w:pPr>
      <w:r>
        <w:tab/>
      </w:r>
      <w:r>
        <w:tab/>
        <w:t>// insert new ingredient into database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retrieveIngredient</w:t>
      </w:r>
      <w:proofErr w:type="spellEnd"/>
      <w:r>
        <w:t>(</w:t>
      </w:r>
      <w:proofErr w:type="gramEnd"/>
      <w:r>
        <w:t>Ingredient ingredient)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save stored ingredient object to </w:t>
      </w:r>
      <w:proofErr w:type="spellStart"/>
      <w:r>
        <w:t>persistant</w:t>
      </w:r>
      <w:proofErr w:type="spellEnd"/>
      <w:r>
        <w:t xml:space="preserve"> file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deleteIngredient</w:t>
      </w:r>
      <w:proofErr w:type="spellEnd"/>
      <w:r>
        <w:t>(</w:t>
      </w:r>
      <w:proofErr w:type="gramEnd"/>
      <w:r>
        <w:t>Ingredient ingredient) {</w:t>
      </w:r>
    </w:p>
    <w:p w:rsidR="00670B3F" w:rsidRDefault="00670B3F" w:rsidP="00670B3F">
      <w:pPr>
        <w:pStyle w:val="Normal-NoParagraphSpace"/>
      </w:pPr>
      <w:r>
        <w:tab/>
      </w:r>
      <w:r>
        <w:tab/>
        <w:t>// delete stored ingredient from member's database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public </w:t>
      </w:r>
      <w:proofErr w:type="spellStart"/>
      <w:proofErr w:type="gramStart"/>
      <w:r>
        <w:t>updateIngredient</w:t>
      </w:r>
      <w:proofErr w:type="spellEnd"/>
      <w:r>
        <w:t>(</w:t>
      </w:r>
      <w:proofErr w:type="gramEnd"/>
      <w:r>
        <w:t>Ingredient ingredient) {</w:t>
      </w:r>
    </w:p>
    <w:p w:rsidR="00670B3F" w:rsidRDefault="00670B3F" w:rsidP="00670B3F">
      <w:pPr>
        <w:pStyle w:val="Normal-NoParagraphSpace"/>
      </w:pPr>
      <w:r>
        <w:tab/>
      </w:r>
      <w:r>
        <w:tab/>
        <w:t>// replace stored ingredient in member's database with new values</w:t>
      </w:r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>STOP</w:t>
      </w: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>/*</w:t>
      </w:r>
    </w:p>
    <w:p w:rsidR="00670B3F" w:rsidRDefault="00670B3F" w:rsidP="00670B3F">
      <w:pPr>
        <w:pStyle w:val="Normal-NoParagraphSpace"/>
      </w:pPr>
      <w:proofErr w:type="spellStart"/>
      <w:r>
        <w:t>FileManagement</w:t>
      </w:r>
      <w:proofErr w:type="spellEnd"/>
      <w:r>
        <w:t xml:space="preserve"> class implements Serializable, Runnable</w:t>
      </w:r>
    </w:p>
    <w:p w:rsidR="00670B3F" w:rsidRDefault="00670B3F" w:rsidP="00670B3F">
      <w:pPr>
        <w:pStyle w:val="Normal-NoParagraphSpace"/>
      </w:pPr>
      <w:r>
        <w:t>This class connects to the Database</w:t>
      </w:r>
    </w:p>
    <w:p w:rsidR="00670B3F" w:rsidRDefault="00670B3F" w:rsidP="00670B3F">
      <w:pPr>
        <w:pStyle w:val="Normal-NoParagraphSpace"/>
      </w:pPr>
      <w:r>
        <w:t>*/</w:t>
      </w:r>
    </w:p>
    <w:p w:rsidR="00670B3F" w:rsidRDefault="00670B3F" w:rsidP="00670B3F">
      <w:pPr>
        <w:pStyle w:val="Normal-NoParagraphSpace"/>
      </w:pPr>
      <w:r>
        <w:t>START</w:t>
      </w:r>
      <w:r>
        <w:tab/>
      </w:r>
    </w:p>
    <w:p w:rsidR="00670B3F" w:rsidRDefault="00670B3F" w:rsidP="00670B3F">
      <w:pPr>
        <w:pStyle w:val="Normal-NoParagraphSpace"/>
      </w:pPr>
      <w:r>
        <w:tab/>
        <w:t xml:space="preserve">private server </w:t>
      </w:r>
      <w:proofErr w:type="spellStart"/>
      <w:r>
        <w:t>url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databaseName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userEmail</w:t>
      </w:r>
      <w:proofErr w:type="spellEnd"/>
    </w:p>
    <w:p w:rsidR="00670B3F" w:rsidRDefault="00670B3F" w:rsidP="00670B3F">
      <w:pPr>
        <w:pStyle w:val="Normal-NoParagraphSpace"/>
      </w:pPr>
      <w:r>
        <w:tab/>
        <w:t xml:space="preserve">private String </w:t>
      </w:r>
      <w:proofErr w:type="spellStart"/>
      <w:r>
        <w:t>userPassword</w:t>
      </w:r>
      <w:proofErr w:type="spellEnd"/>
    </w:p>
    <w:p w:rsidR="00670B3F" w:rsidRDefault="00670B3F" w:rsidP="00670B3F">
      <w:pPr>
        <w:pStyle w:val="Normal-NoParagraphSpace"/>
      </w:pPr>
      <w:r>
        <w:tab/>
      </w:r>
    </w:p>
    <w:p w:rsidR="00670B3F" w:rsidRDefault="00670B3F" w:rsidP="00670B3F">
      <w:pPr>
        <w:pStyle w:val="Normal-NoParagraphSpace"/>
      </w:pPr>
      <w:r>
        <w:tab/>
        <w:t>// use try-catch block for connection</w:t>
      </w:r>
    </w:p>
    <w:p w:rsidR="00670B3F" w:rsidRDefault="00670B3F" w:rsidP="00670B3F">
      <w:pPr>
        <w:pStyle w:val="Normal-NoParagraphSpace"/>
      </w:pPr>
      <w:r>
        <w:tab/>
        <w:t xml:space="preserve">public void </w:t>
      </w:r>
      <w:proofErr w:type="spellStart"/>
      <w:proofErr w:type="gramStart"/>
      <w:r>
        <w:t>connectToDB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 xml:space="preserve">, </w:t>
      </w:r>
      <w:proofErr w:type="spellStart"/>
      <w:r>
        <w:t>userEmail</w:t>
      </w:r>
      <w:proofErr w:type="spellEnd"/>
      <w:r>
        <w:t xml:space="preserve">, </w:t>
      </w:r>
      <w:proofErr w:type="spellStart"/>
      <w:r>
        <w:t>userPassword</w:t>
      </w:r>
      <w:proofErr w:type="spellEnd"/>
      <w:r>
        <w:t xml:space="preserve">, </w:t>
      </w:r>
      <w:proofErr w:type="spellStart"/>
      <w:r>
        <w:t>databaseName</w:t>
      </w:r>
      <w:proofErr w:type="spellEnd"/>
      <w:r>
        <w:t>) {</w:t>
      </w:r>
    </w:p>
    <w:p w:rsidR="00670B3F" w:rsidRDefault="00670B3F" w:rsidP="00670B3F">
      <w:pPr>
        <w:pStyle w:val="Normal-NoParagraphSpace"/>
      </w:pPr>
      <w:r>
        <w:tab/>
      </w:r>
      <w:r>
        <w:tab/>
        <w:t xml:space="preserve">// </w:t>
      </w:r>
      <w:proofErr w:type="spellStart"/>
      <w:r>
        <w:t>connectToDB</w:t>
      </w:r>
      <w:proofErr w:type="spellEnd"/>
    </w:p>
    <w:p w:rsidR="00670B3F" w:rsidRDefault="00670B3F" w:rsidP="00670B3F">
      <w:pPr>
        <w:pStyle w:val="Normal-NoParagraphSpace"/>
      </w:pPr>
      <w:r>
        <w:tab/>
        <w:t>}</w:t>
      </w:r>
    </w:p>
    <w:p w:rsidR="00670B3F" w:rsidRDefault="00670B3F" w:rsidP="00670B3F">
      <w:pPr>
        <w:pStyle w:val="Normal-NoParagraphSpace"/>
      </w:pPr>
      <w:r>
        <w:tab/>
        <w:t xml:space="preserve"> </w:t>
      </w:r>
    </w:p>
    <w:p w:rsidR="00670B3F" w:rsidRDefault="00670B3F" w:rsidP="009F639F">
      <w:pPr>
        <w:pStyle w:val="Normal-NoParagraphSpace"/>
      </w:pPr>
      <w:r>
        <w:t>STOP</w:t>
      </w:r>
    </w:p>
    <w:sectPr w:rsidR="00670B3F" w:rsidSect="00C74F75">
      <w:headerReference w:type="default" r:id="rId18"/>
      <w:footerReference w:type="default" r:id="rId19"/>
      <w:footerReference w:type="first" r:id="rId20"/>
      <w:pgSz w:w="12240" w:h="15840" w:code="1"/>
      <w:pgMar w:top="1440" w:right="1440" w:bottom="1440" w:left="1440" w:header="720" w:footer="86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1B2B" w:rsidRDefault="001E1B2B">
      <w:pPr>
        <w:spacing w:after="0" w:line="240" w:lineRule="auto"/>
      </w:pPr>
      <w:r>
        <w:separator/>
      </w:r>
    </w:p>
  </w:endnote>
  <w:endnote w:type="continuationSeparator" w:id="0">
    <w:p w:rsidR="001E1B2B" w:rsidRDefault="001E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0D0D0D" w:themeColor="text1" w:themeTint="F2"/>
        <w:sz w:val="18"/>
        <w:szCs w:val="18"/>
      </w:rPr>
      <w:id w:val="-1713800278"/>
      <w:docPartObj>
        <w:docPartGallery w:val="Page Numbers (Bottom of Page)"/>
        <w:docPartUnique/>
      </w:docPartObj>
    </w:sdtPr>
    <w:sdtEndPr/>
    <w:sdtContent>
      <w:sdt>
        <w:sdtPr>
          <w:rPr>
            <w:color w:val="0D0D0D" w:themeColor="text1" w:themeTint="F2"/>
            <w:sz w:val="18"/>
            <w:szCs w:val="18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21837" w:rsidRPr="00AA42E0" w:rsidRDefault="00321837">
            <w:pPr>
              <w:pStyle w:val="Footer"/>
              <w:jc w:val="center"/>
              <w:rPr>
                <w:color w:val="0D0D0D" w:themeColor="text1" w:themeTint="F2"/>
                <w:sz w:val="18"/>
                <w:szCs w:val="18"/>
              </w:rPr>
            </w:pPr>
            <w:r w:rsidRPr="00AA42E0">
              <w:rPr>
                <w:color w:val="0D0D0D" w:themeColor="text1" w:themeTint="F2"/>
                <w:sz w:val="18"/>
                <w:szCs w:val="18"/>
              </w:rPr>
              <w:t xml:space="preserve">Page </w:t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fldChar w:fldCharType="begin"/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instrText xml:space="preserve"> PAGE </w:instrText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fldChar w:fldCharType="separate"/>
            </w:r>
            <w:r w:rsidR="00306C31">
              <w:rPr>
                <w:b/>
                <w:bCs/>
                <w:color w:val="0D0D0D" w:themeColor="text1" w:themeTint="F2"/>
                <w:sz w:val="18"/>
                <w:szCs w:val="18"/>
              </w:rPr>
              <w:t>2</w:t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fldChar w:fldCharType="end"/>
            </w:r>
            <w:r w:rsidRPr="00AA42E0">
              <w:rPr>
                <w:color w:val="0D0D0D" w:themeColor="text1" w:themeTint="F2"/>
                <w:sz w:val="18"/>
                <w:szCs w:val="18"/>
              </w:rPr>
              <w:t xml:space="preserve"> of </w:t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fldChar w:fldCharType="begin"/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instrText xml:space="preserve"> NUMPAGES  </w:instrText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fldChar w:fldCharType="separate"/>
            </w:r>
            <w:r w:rsidR="00306C31">
              <w:rPr>
                <w:b/>
                <w:bCs/>
                <w:color w:val="0D0D0D" w:themeColor="text1" w:themeTint="F2"/>
                <w:sz w:val="18"/>
                <w:szCs w:val="18"/>
              </w:rPr>
              <w:t>23</w:t>
            </w:r>
            <w:r w:rsidRPr="00AA42E0">
              <w:rPr>
                <w:b/>
                <w:bCs/>
                <w:color w:val="0D0D0D" w:themeColor="text1" w:themeTint="F2"/>
                <w:sz w:val="18"/>
                <w:szCs w:val="18"/>
              </w:rPr>
              <w:fldChar w:fldCharType="end"/>
            </w:r>
          </w:p>
        </w:sdtContent>
      </w:sdt>
    </w:sdtContent>
  </w:sdt>
  <w:p w:rsidR="00321837" w:rsidRDefault="003218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2912091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1837" w:rsidRDefault="00321837">
        <w:pPr>
          <w:pStyle w:val="Foo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0</w:t>
        </w:r>
        <w:r>
          <w:fldChar w:fldCharType="end"/>
        </w:r>
      </w:p>
    </w:sdtContent>
  </w:sdt>
  <w:p w:rsidR="00321837" w:rsidRPr="006F2E57" w:rsidRDefault="00321837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1B2B" w:rsidRDefault="001E1B2B">
      <w:pPr>
        <w:spacing w:after="0" w:line="240" w:lineRule="auto"/>
      </w:pPr>
      <w:r>
        <w:separator/>
      </w:r>
    </w:p>
  </w:footnote>
  <w:footnote w:type="continuationSeparator" w:id="0">
    <w:p w:rsidR="001E1B2B" w:rsidRDefault="001E1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837" w:rsidRPr="00B64160" w:rsidRDefault="00321837">
    <w:pPr>
      <w:pStyle w:val="Header"/>
      <w:rPr>
        <w:sz w:val="16"/>
        <w:szCs w:val="16"/>
      </w:rPr>
    </w:pPr>
    <w:bookmarkStart w:id="1" w:name="_Hlk492494892"/>
    <w:bookmarkStart w:id="2" w:name="_Hlk492494893"/>
    <w:bookmarkStart w:id="3" w:name="_Hlk492494894"/>
    <w:r>
      <w:rPr>
        <w:sz w:val="16"/>
        <w:szCs w:val="16"/>
      </w:rPr>
      <w:t xml:space="preserve">COP-2939 Capstone: </w:t>
    </w:r>
    <w:r w:rsidR="00670B3F">
      <w:rPr>
        <w:sz w:val="16"/>
        <w:szCs w:val="16"/>
      </w:rPr>
      <w:t>Design</w:t>
    </w:r>
    <w:r w:rsidRPr="00B64160">
      <w:rPr>
        <w:sz w:val="16"/>
        <w:szCs w:val="16"/>
      </w:rPr>
      <w:ptab w:relativeTo="margin" w:alignment="center" w:leader="none"/>
    </w:r>
    <w:r w:rsidR="00670B3F">
      <w:rPr>
        <w:sz w:val="16"/>
        <w:szCs w:val="16"/>
      </w:rPr>
      <w:t>October 13, 2017</w:t>
    </w:r>
    <w:r w:rsidRPr="00B64160">
      <w:rPr>
        <w:sz w:val="16"/>
        <w:szCs w:val="16"/>
      </w:rPr>
      <w:ptab w:relativeTo="margin" w:alignment="right" w:leader="none"/>
    </w:r>
    <w:sdt>
      <w:sdtPr>
        <w:rPr>
          <w:sz w:val="16"/>
          <w:szCs w:val="16"/>
        </w:rPr>
        <w:alias w:val="Author"/>
        <w:tag w:val=""/>
        <w:id w:val="-255825216"/>
        <w:placeholder>
          <w:docPart w:val="4EE243DBCD7540DA874B91CD9EF916F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B64160">
          <w:rPr>
            <w:sz w:val="16"/>
            <w:szCs w:val="16"/>
          </w:rPr>
          <w:t>Sharon Tender</w:t>
        </w:r>
      </w:sdtContent>
    </w:sdt>
    <w:bookmarkEnd w:id="1"/>
    <w:bookmarkEnd w:id="2"/>
    <w:bookmarkEnd w:id="3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0FE17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482775B"/>
    <w:multiLevelType w:val="multilevel"/>
    <w:tmpl w:val="4CAA9D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9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782210"/>
    <w:multiLevelType w:val="hybridMultilevel"/>
    <w:tmpl w:val="DD50D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233E7"/>
    <w:multiLevelType w:val="hybridMultilevel"/>
    <w:tmpl w:val="AB9A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7E5D71"/>
    <w:multiLevelType w:val="hybridMultilevel"/>
    <w:tmpl w:val="BFBE56B6"/>
    <w:lvl w:ilvl="0" w:tplc="DF622CE6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1CADE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A6D84"/>
    <w:multiLevelType w:val="hybridMultilevel"/>
    <w:tmpl w:val="BD2CCA8A"/>
    <w:lvl w:ilvl="0" w:tplc="F7DC3FC4">
      <w:start w:val="1"/>
      <w:numFmt w:val="decimal"/>
      <w:pStyle w:val="ListNumbered"/>
      <w:lvlText w:val="%1  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>
      <w:start w:val="1"/>
      <w:numFmt w:val="lowerRoman"/>
      <w:lvlText w:val="%3."/>
      <w:lvlJc w:val="right"/>
      <w:pPr>
        <w:ind w:left="2304" w:hanging="180"/>
      </w:pPr>
    </w:lvl>
    <w:lvl w:ilvl="3" w:tplc="0409000F">
      <w:start w:val="1"/>
      <w:numFmt w:val="decimal"/>
      <w:lvlText w:val="%4."/>
      <w:lvlJc w:val="left"/>
      <w:pPr>
        <w:ind w:left="3024" w:hanging="360"/>
      </w:pPr>
    </w:lvl>
    <w:lvl w:ilvl="4" w:tplc="04090019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3"/>
  </w:num>
  <w:num w:numId="5">
    <w:abstractNumId w:val="5"/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2"/>
  </w:num>
  <w:num w:numId="10">
    <w:abstractNumId w:val="4"/>
  </w:num>
  <w:num w:numId="11">
    <w:abstractNumId w:val="4"/>
  </w:num>
  <w:num w:numId="12">
    <w:abstractNumId w:val="4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stylePaneSortMethod w:val="000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A86"/>
    <w:rsid w:val="00012F7B"/>
    <w:rsid w:val="000315AD"/>
    <w:rsid w:val="00032EE4"/>
    <w:rsid w:val="00037BFF"/>
    <w:rsid w:val="00057528"/>
    <w:rsid w:val="000A344A"/>
    <w:rsid w:val="000A397F"/>
    <w:rsid w:val="000A4C4D"/>
    <w:rsid w:val="000B44DA"/>
    <w:rsid w:val="000F61F5"/>
    <w:rsid w:val="00107EEE"/>
    <w:rsid w:val="00110C07"/>
    <w:rsid w:val="001139F2"/>
    <w:rsid w:val="00174925"/>
    <w:rsid w:val="00182E07"/>
    <w:rsid w:val="00194CC5"/>
    <w:rsid w:val="001B0404"/>
    <w:rsid w:val="001C1E8F"/>
    <w:rsid w:val="001C4D43"/>
    <w:rsid w:val="001C6491"/>
    <w:rsid w:val="001D6263"/>
    <w:rsid w:val="001D73F9"/>
    <w:rsid w:val="001E1B2B"/>
    <w:rsid w:val="001F7537"/>
    <w:rsid w:val="00216E18"/>
    <w:rsid w:val="00233288"/>
    <w:rsid w:val="00246568"/>
    <w:rsid w:val="0027791F"/>
    <w:rsid w:val="00283357"/>
    <w:rsid w:val="002B30AF"/>
    <w:rsid w:val="002C0E97"/>
    <w:rsid w:val="002D5D73"/>
    <w:rsid w:val="002F24AF"/>
    <w:rsid w:val="00306C31"/>
    <w:rsid w:val="003115FA"/>
    <w:rsid w:val="00312467"/>
    <w:rsid w:val="00317033"/>
    <w:rsid w:val="00321837"/>
    <w:rsid w:val="00344D71"/>
    <w:rsid w:val="00352357"/>
    <w:rsid w:val="0035444D"/>
    <w:rsid w:val="00367E0F"/>
    <w:rsid w:val="00371409"/>
    <w:rsid w:val="003758A6"/>
    <w:rsid w:val="00382DEF"/>
    <w:rsid w:val="0038390A"/>
    <w:rsid w:val="003A3646"/>
    <w:rsid w:val="003A3A08"/>
    <w:rsid w:val="003A6D81"/>
    <w:rsid w:val="003B21CF"/>
    <w:rsid w:val="003B5DA4"/>
    <w:rsid w:val="003D2103"/>
    <w:rsid w:val="003D34E1"/>
    <w:rsid w:val="003D54CA"/>
    <w:rsid w:val="003F1B5D"/>
    <w:rsid w:val="00402DA8"/>
    <w:rsid w:val="00413441"/>
    <w:rsid w:val="00423FFC"/>
    <w:rsid w:val="0047796C"/>
    <w:rsid w:val="004854C7"/>
    <w:rsid w:val="0049080E"/>
    <w:rsid w:val="004915A2"/>
    <w:rsid w:val="00493A1C"/>
    <w:rsid w:val="004B1359"/>
    <w:rsid w:val="004E241A"/>
    <w:rsid w:val="004F699E"/>
    <w:rsid w:val="00510B19"/>
    <w:rsid w:val="00517612"/>
    <w:rsid w:val="00527AC1"/>
    <w:rsid w:val="00527D55"/>
    <w:rsid w:val="00531831"/>
    <w:rsid w:val="00550291"/>
    <w:rsid w:val="00552EE1"/>
    <w:rsid w:val="00560AE4"/>
    <w:rsid w:val="005776EF"/>
    <w:rsid w:val="005A4061"/>
    <w:rsid w:val="005F7B78"/>
    <w:rsid w:val="006002C3"/>
    <w:rsid w:val="0060487F"/>
    <w:rsid w:val="006051FB"/>
    <w:rsid w:val="00606C95"/>
    <w:rsid w:val="006260BE"/>
    <w:rsid w:val="00637968"/>
    <w:rsid w:val="00654391"/>
    <w:rsid w:val="00667371"/>
    <w:rsid w:val="00670B3F"/>
    <w:rsid w:val="006726DE"/>
    <w:rsid w:val="00680CDF"/>
    <w:rsid w:val="00686436"/>
    <w:rsid w:val="006A11CE"/>
    <w:rsid w:val="006B6474"/>
    <w:rsid w:val="006C521C"/>
    <w:rsid w:val="006D0E4C"/>
    <w:rsid w:val="006D6600"/>
    <w:rsid w:val="006E204E"/>
    <w:rsid w:val="006F2E57"/>
    <w:rsid w:val="00713AB5"/>
    <w:rsid w:val="00722ADB"/>
    <w:rsid w:val="00725CE8"/>
    <w:rsid w:val="0073480A"/>
    <w:rsid w:val="00737294"/>
    <w:rsid w:val="0075059D"/>
    <w:rsid w:val="007773A3"/>
    <w:rsid w:val="0079066D"/>
    <w:rsid w:val="00790DAE"/>
    <w:rsid w:val="007A1276"/>
    <w:rsid w:val="007A1C2E"/>
    <w:rsid w:val="007A6D13"/>
    <w:rsid w:val="007C02B9"/>
    <w:rsid w:val="007D1CDD"/>
    <w:rsid w:val="00812888"/>
    <w:rsid w:val="008240E7"/>
    <w:rsid w:val="00825F82"/>
    <w:rsid w:val="00826762"/>
    <w:rsid w:val="00830114"/>
    <w:rsid w:val="0083518B"/>
    <w:rsid w:val="00837A08"/>
    <w:rsid w:val="00862BBF"/>
    <w:rsid w:val="00863A37"/>
    <w:rsid w:val="008756C6"/>
    <w:rsid w:val="00876C76"/>
    <w:rsid w:val="00883B91"/>
    <w:rsid w:val="008859BF"/>
    <w:rsid w:val="0089050C"/>
    <w:rsid w:val="008A4CA8"/>
    <w:rsid w:val="008B26D1"/>
    <w:rsid w:val="008B66AE"/>
    <w:rsid w:val="008D1AD0"/>
    <w:rsid w:val="008E64AE"/>
    <w:rsid w:val="008E7CBB"/>
    <w:rsid w:val="008F2108"/>
    <w:rsid w:val="0090077B"/>
    <w:rsid w:val="00907361"/>
    <w:rsid w:val="00924EC1"/>
    <w:rsid w:val="009432DE"/>
    <w:rsid w:val="00981325"/>
    <w:rsid w:val="00986BE5"/>
    <w:rsid w:val="009A3DB3"/>
    <w:rsid w:val="009A5E7B"/>
    <w:rsid w:val="009C03A6"/>
    <w:rsid w:val="009C6491"/>
    <w:rsid w:val="009D336B"/>
    <w:rsid w:val="009E35DB"/>
    <w:rsid w:val="009E43B9"/>
    <w:rsid w:val="009E6F04"/>
    <w:rsid w:val="009F0621"/>
    <w:rsid w:val="009F639F"/>
    <w:rsid w:val="00A023B8"/>
    <w:rsid w:val="00A051E2"/>
    <w:rsid w:val="00A15183"/>
    <w:rsid w:val="00A17AC7"/>
    <w:rsid w:val="00A31D1F"/>
    <w:rsid w:val="00A33B29"/>
    <w:rsid w:val="00A454B2"/>
    <w:rsid w:val="00A5273A"/>
    <w:rsid w:val="00A7788E"/>
    <w:rsid w:val="00A828C7"/>
    <w:rsid w:val="00A90F0C"/>
    <w:rsid w:val="00A95BEE"/>
    <w:rsid w:val="00AA42E0"/>
    <w:rsid w:val="00AA5434"/>
    <w:rsid w:val="00AB3AC3"/>
    <w:rsid w:val="00AC54B1"/>
    <w:rsid w:val="00B012EF"/>
    <w:rsid w:val="00B02EF4"/>
    <w:rsid w:val="00B05501"/>
    <w:rsid w:val="00B1596A"/>
    <w:rsid w:val="00B20CFB"/>
    <w:rsid w:val="00B46753"/>
    <w:rsid w:val="00B54653"/>
    <w:rsid w:val="00B55627"/>
    <w:rsid w:val="00B64160"/>
    <w:rsid w:val="00B82B80"/>
    <w:rsid w:val="00B869F5"/>
    <w:rsid w:val="00B91FEB"/>
    <w:rsid w:val="00BA2ADF"/>
    <w:rsid w:val="00BB38AC"/>
    <w:rsid w:val="00BE41FF"/>
    <w:rsid w:val="00BE4208"/>
    <w:rsid w:val="00BF45CF"/>
    <w:rsid w:val="00C20FD4"/>
    <w:rsid w:val="00C2728A"/>
    <w:rsid w:val="00C279B3"/>
    <w:rsid w:val="00C37014"/>
    <w:rsid w:val="00C5104C"/>
    <w:rsid w:val="00C55AF1"/>
    <w:rsid w:val="00C61303"/>
    <w:rsid w:val="00C72857"/>
    <w:rsid w:val="00C74F75"/>
    <w:rsid w:val="00C762DF"/>
    <w:rsid w:val="00C823A8"/>
    <w:rsid w:val="00C9432C"/>
    <w:rsid w:val="00CA141F"/>
    <w:rsid w:val="00CA6D84"/>
    <w:rsid w:val="00CD464F"/>
    <w:rsid w:val="00CE6458"/>
    <w:rsid w:val="00CF01DC"/>
    <w:rsid w:val="00D02CFB"/>
    <w:rsid w:val="00D04DC3"/>
    <w:rsid w:val="00D06B50"/>
    <w:rsid w:val="00D160AD"/>
    <w:rsid w:val="00D64382"/>
    <w:rsid w:val="00D65FB5"/>
    <w:rsid w:val="00D80BFC"/>
    <w:rsid w:val="00D818D4"/>
    <w:rsid w:val="00D82DA0"/>
    <w:rsid w:val="00D86DC8"/>
    <w:rsid w:val="00D93DFF"/>
    <w:rsid w:val="00DA0640"/>
    <w:rsid w:val="00DA34EC"/>
    <w:rsid w:val="00DC076D"/>
    <w:rsid w:val="00DD5A86"/>
    <w:rsid w:val="00DD6533"/>
    <w:rsid w:val="00DE29BA"/>
    <w:rsid w:val="00DE4ACF"/>
    <w:rsid w:val="00DE6AAF"/>
    <w:rsid w:val="00E01704"/>
    <w:rsid w:val="00E1477B"/>
    <w:rsid w:val="00E2228E"/>
    <w:rsid w:val="00E36846"/>
    <w:rsid w:val="00E407F2"/>
    <w:rsid w:val="00E54190"/>
    <w:rsid w:val="00E60796"/>
    <w:rsid w:val="00E65D64"/>
    <w:rsid w:val="00E778D8"/>
    <w:rsid w:val="00E84A9A"/>
    <w:rsid w:val="00E90F4C"/>
    <w:rsid w:val="00EC5398"/>
    <w:rsid w:val="00EC7522"/>
    <w:rsid w:val="00EF62AC"/>
    <w:rsid w:val="00F06387"/>
    <w:rsid w:val="00F10F8B"/>
    <w:rsid w:val="00F17834"/>
    <w:rsid w:val="00F22E46"/>
    <w:rsid w:val="00F32D71"/>
    <w:rsid w:val="00F361AF"/>
    <w:rsid w:val="00F61EFB"/>
    <w:rsid w:val="00F713F0"/>
    <w:rsid w:val="00F755E7"/>
    <w:rsid w:val="00F80749"/>
    <w:rsid w:val="00F81682"/>
    <w:rsid w:val="00F86973"/>
    <w:rsid w:val="00F92427"/>
    <w:rsid w:val="00F92847"/>
    <w:rsid w:val="00F95497"/>
    <w:rsid w:val="00FA4F96"/>
    <w:rsid w:val="00FA6059"/>
    <w:rsid w:val="00FB5B8B"/>
    <w:rsid w:val="00FC3870"/>
    <w:rsid w:val="00FC51C5"/>
    <w:rsid w:val="00FD339F"/>
    <w:rsid w:val="00FD45A8"/>
    <w:rsid w:val="00FE046F"/>
    <w:rsid w:val="00FE1C09"/>
    <w:rsid w:val="00FF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B08BC"/>
  <w15:chartTrackingRefBased/>
  <w15:docId w15:val="{DBAED8E6-093A-4D2D-890D-E6E6DB173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0DAE"/>
  </w:style>
  <w:style w:type="paragraph" w:styleId="Heading1">
    <w:name w:val="heading 1"/>
    <w:basedOn w:val="Normal"/>
    <w:next w:val="Normal"/>
    <w:link w:val="Heading1Char"/>
    <w:uiPriority w:val="9"/>
    <w:qFormat/>
    <w:rsid w:val="00790DAE"/>
    <w:pPr>
      <w:keepNext/>
      <w:keepLines/>
      <w:numPr>
        <w:numId w:val="2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99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DA4"/>
    <w:pPr>
      <w:keepNext/>
      <w:keepLines/>
      <w:numPr>
        <w:ilvl w:val="1"/>
        <w:numId w:val="2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DAE"/>
    <w:pPr>
      <w:keepNext/>
      <w:keepLines/>
      <w:numPr>
        <w:ilvl w:val="2"/>
        <w:numId w:val="22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DAE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0DAE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0F637A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0DAE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F637A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90DAE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DAE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DAE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0D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DA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90DA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90DAE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790DAE"/>
    <w:rPr>
      <w:rFonts w:asciiTheme="majorHAnsi" w:eastAsiaTheme="majorEastAsia" w:hAnsiTheme="majorHAnsi" w:cstheme="majorBidi"/>
      <w:b/>
      <w:bCs/>
      <w:smallCaps/>
      <w:color w:val="009900"/>
      <w:sz w:val="36"/>
      <w:szCs w:val="36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1EEF9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line="264" w:lineRule="auto"/>
      <w:ind w:right="576"/>
    </w:pPr>
    <w:rPr>
      <w:i/>
      <w:iCs/>
      <w:color w:val="7F7F7F" w:themeColor="text1" w:themeTint="8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link w:val="NoSpacingChar"/>
    <w:uiPriority w:val="1"/>
    <w:qFormat/>
    <w:rsid w:val="00790DA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B5DA4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0D5672" w:themeColor="accent1" w:themeShade="80"/>
      <w:szCs w:val="20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noProof/>
      <w:color w:val="0D5672" w:themeColor="accent1" w:themeShade="80"/>
      <w:sz w:val="20"/>
      <w:szCs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posalTable">
    <w:name w:val="Proposal Table"/>
    <w:basedOn w:val="TableNormal"/>
    <w:uiPriority w:val="99"/>
    <w:pPr>
      <w:spacing w:before="120" w:after="120" w:line="240" w:lineRule="auto"/>
    </w:pPr>
    <w:tblPr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  <w:insideH w:val="single" w:sz="4" w:space="0" w:color="1CADE4" w:themeColor="accent1"/>
        <w:insideV w:val="single" w:sz="4" w:space="0" w:color="1CADE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1EEF9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1CADE4" w:themeFill="accent1"/>
      </w:tcPr>
    </w:tblStylePr>
  </w:style>
  <w:style w:type="paragraph" w:styleId="FootnoteText">
    <w:name w:val="footnote text"/>
    <w:basedOn w:val="Normal"/>
    <w:link w:val="FootnoteTextChar"/>
    <w:uiPriority w:val="12"/>
    <w:unhideWhenUsed/>
    <w:pPr>
      <w:spacing w:before="140" w:after="0" w:line="240" w:lineRule="auto"/>
    </w:pPr>
    <w:rPr>
      <w:i/>
      <w:iCs/>
      <w:sz w:val="14"/>
      <w:szCs w:val="14"/>
    </w:rPr>
  </w:style>
  <w:style w:type="character" w:customStyle="1" w:styleId="FootnoteTextChar">
    <w:name w:val="Footnote Text Char"/>
    <w:basedOn w:val="DefaultParagraphFont"/>
    <w:link w:val="FootnoteText"/>
    <w:uiPriority w:val="12"/>
    <w:rPr>
      <w:i/>
      <w:iCs/>
      <w:sz w:val="14"/>
      <w:szCs w:val="14"/>
    </w:rPr>
  </w:style>
  <w:style w:type="paragraph" w:customStyle="1" w:styleId="TableTextDecimal">
    <w:name w:val="Table Text Decimal"/>
    <w:basedOn w:val="Normal"/>
    <w:uiPriority w:val="12"/>
    <w:pPr>
      <w:tabs>
        <w:tab w:val="decimal" w:pos="936"/>
      </w:tabs>
      <w:spacing w:before="120" w:after="120" w:line="240" w:lineRule="auto"/>
    </w:pPr>
  </w:style>
  <w:style w:type="paragraph" w:styleId="Signature">
    <w:name w:val="Signature"/>
    <w:basedOn w:val="Normal"/>
    <w:link w:val="SignatureChar"/>
    <w:uiPriority w:val="12"/>
    <w:unhideWhenUsed/>
    <w:pPr>
      <w:spacing w:before="960" w:after="0"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</w:style>
  <w:style w:type="character" w:styleId="Hyperlink">
    <w:name w:val="Hyperlink"/>
    <w:basedOn w:val="DefaultParagraphFont"/>
    <w:uiPriority w:val="99"/>
    <w:unhideWhenUsed/>
    <w:rsid w:val="00FD45A8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45A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DA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790DA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790DAE"/>
    <w:rPr>
      <w:rFonts w:asciiTheme="majorHAnsi" w:eastAsiaTheme="majorEastAsia" w:hAnsiTheme="majorHAnsi" w:cstheme="majorBidi"/>
      <w:color w:val="0F637A" w:themeColor="text2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8B66AE"/>
  </w:style>
  <w:style w:type="character" w:customStyle="1" w:styleId="body-text-content">
    <w:name w:val="body-text-content"/>
    <w:basedOn w:val="DefaultParagraphFont"/>
    <w:rsid w:val="004915A2"/>
  </w:style>
  <w:style w:type="paragraph" w:customStyle="1" w:styleId="Normal-NoParagraphSpace">
    <w:name w:val="Normal-No Paragraph Space"/>
    <w:basedOn w:val="Normal"/>
    <w:rsid w:val="004915A2"/>
    <w:pPr>
      <w:spacing w:after="120" w:line="240" w:lineRule="auto"/>
      <w:contextualSpacing/>
    </w:pPr>
  </w:style>
  <w:style w:type="paragraph" w:customStyle="1" w:styleId="Response">
    <w:name w:val="Response"/>
    <w:basedOn w:val="Normal-NoParagraphSpace"/>
    <w:rsid w:val="004915A2"/>
    <w:pPr>
      <w:ind w:left="720"/>
    </w:pPr>
    <w:rPr>
      <w:color w:val="1C6194" w:themeColor="accent2" w:themeShade="BF"/>
    </w:rPr>
  </w:style>
  <w:style w:type="paragraph" w:customStyle="1" w:styleId="ListNumbered">
    <w:name w:val="List Numbered"/>
    <w:basedOn w:val="ListBullet"/>
    <w:qFormat/>
    <w:rsid w:val="001F7537"/>
    <w:pPr>
      <w:numPr>
        <w:numId w:val="5"/>
      </w:numPr>
      <w:tabs>
        <w:tab w:val="left" w:pos="720"/>
        <w:tab w:val="left" w:pos="1080"/>
      </w:tabs>
      <w:spacing w:line="240" w:lineRule="auto"/>
    </w:pPr>
    <w:rPr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790DAE"/>
    <w:rPr>
      <w:rFonts w:asciiTheme="majorHAnsi" w:eastAsiaTheme="majorEastAsia" w:hAnsiTheme="majorHAnsi" w:cstheme="majorBidi"/>
      <w:i/>
      <w:iCs/>
      <w:color w:val="0F637A" w:themeColor="text2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1DC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1DC"/>
    <w:rPr>
      <w:rFonts w:ascii="Segoe UI" w:hAnsi="Segoe UI" w:cs="Segoe UI"/>
    </w:rPr>
  </w:style>
  <w:style w:type="character" w:customStyle="1" w:styleId="Heading7Char">
    <w:name w:val="Heading 7 Char"/>
    <w:basedOn w:val="DefaultParagraphFont"/>
    <w:link w:val="Heading7"/>
    <w:uiPriority w:val="9"/>
    <w:rsid w:val="00790DA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DA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DA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0DAE"/>
    <w:pPr>
      <w:spacing w:after="200" w:line="240" w:lineRule="auto"/>
    </w:pPr>
    <w:rPr>
      <w:i/>
      <w:iCs/>
      <w:color w:val="1485A4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90DA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90DAE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790DA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90DA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DA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DA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90DA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90DA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90DA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90DA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90DA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0DAE"/>
    <w:pPr>
      <w:outlineLvl w:val="9"/>
    </w:pPr>
  </w:style>
  <w:style w:type="paragraph" w:customStyle="1" w:styleId="StyleTitleBoldText2">
    <w:name w:val="Style Title + Bold Text 2"/>
    <w:basedOn w:val="Title"/>
    <w:rsid w:val="00AA5434"/>
    <w:rPr>
      <w:b/>
      <w:bCs/>
      <w:color w:val="1485A4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51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70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8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8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2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3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5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2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8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1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5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5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2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0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6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ien%20&amp;%20Sharon\AppData\Roaming\Microsoft\Templates\Services%20proposal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E243DBCD7540DA874B91CD9EF91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BBCFD-1A27-420E-AF6A-45E7EAC253C6}"/>
      </w:docPartPr>
      <w:docPartBody>
        <w:p w:rsidR="00621CAA" w:rsidRDefault="00AE1330">
          <w:r w:rsidRPr="00AD2A0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686"/>
    <w:rsid w:val="00285201"/>
    <w:rsid w:val="00521686"/>
    <w:rsid w:val="00621CAA"/>
    <w:rsid w:val="00AE1330"/>
    <w:rsid w:val="00D00549"/>
    <w:rsid w:val="00DA751D"/>
    <w:rsid w:val="00ED0324"/>
    <w:rsid w:val="00FE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111053BE704DE79EC3724FE4E1AD8B">
    <w:name w:val="94111053BE704DE79EC3724FE4E1AD8B"/>
    <w:rsid w:val="00521686"/>
  </w:style>
  <w:style w:type="paragraph" w:customStyle="1" w:styleId="7B7CEAF862B34957A3C741D88F112CB0">
    <w:name w:val="7B7CEAF862B34957A3C741D88F112CB0"/>
    <w:rsid w:val="00AE1330"/>
  </w:style>
  <w:style w:type="character" w:styleId="PlaceholderText">
    <w:name w:val="Placeholder Text"/>
    <w:basedOn w:val="DefaultParagraphFont"/>
    <w:uiPriority w:val="99"/>
    <w:semiHidden/>
    <w:rsid w:val="00AE133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2017-04-30T00:00:00</PublishDate>
  <Abstract>RFP MINI-GOLF COURSE DESIGN</Abstract>
  <CompanyAddress/>
  <CompanyPhone/>
  <CompanyFax/>
  <CompanyEmail>www.a-team.com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60E510-BD16-4B02-823E-57408283B4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556698-49CC-45B5-8634-5D8F7E9B6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Services proposal (Business Blue design).dotx</Template>
  <TotalTime>37</TotalTime>
  <Pages>23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Recipe Requirements</vt:lpstr>
    </vt:vector>
  </TitlesOfParts>
  <Manager>Sharon Tender</Manager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Recipe Requirements</dc:title>
  <dc:subject>Nutrition Label Calculation</dc:subject>
  <dc:creator>Sharon Tender</dc:creator>
  <cp:keywords>Nutrition Label</cp:keywords>
  <dc:description>Recipe Nutrition Label Software Requirements</dc:description>
  <cp:lastModifiedBy>Sharon Tender</cp:lastModifiedBy>
  <cp:revision>5</cp:revision>
  <cp:lastPrinted>2017-09-29T14:58:00Z</cp:lastPrinted>
  <dcterms:created xsi:type="dcterms:W3CDTF">2017-10-14T03:10:00Z</dcterms:created>
  <dcterms:modified xsi:type="dcterms:W3CDTF">2017-10-14T03:47:00Z</dcterms:modified>
  <cp:contentStatus>Example Corporation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TC029118969991</vt:lpwstr>
  </property>
</Properties>
</file>